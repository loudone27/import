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850" w:rsidRPr="00BA64FE" w:rsidRDefault="0023204F" w:rsidP="009C097B">
      <w:pPr>
        <w:pStyle w:val="Titre"/>
      </w:pPr>
      <w:r w:rsidRPr="00BA64FE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4F4325D5" wp14:editId="5E0F29DA">
            <wp:simplePos x="0" y="0"/>
            <wp:positionH relativeFrom="margin">
              <wp:posOffset>890270</wp:posOffset>
            </wp:positionH>
            <wp:positionV relativeFrom="margin">
              <wp:posOffset>341739</wp:posOffset>
            </wp:positionV>
            <wp:extent cx="4192270" cy="2099945"/>
            <wp:effectExtent l="0" t="0" r="0" b="0"/>
            <wp:wrapSquare wrapText="bothSides"/>
            <wp:docPr id="2" name="Image 2" descr="C:\Users\mmannier\AppData\Local\Microsoft\Windows\INetCache\Content.Word\Logo Amexio détour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annier\AppData\Local\Microsoft\Windows\INetCache\Content.Word\Logo Amexio détouré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377" w:rsidRPr="00BA64FE">
        <w:rPr>
          <w:noProof/>
          <w:color w:val="FFFFFF" w:themeColor="background1"/>
          <w:lang w:eastAsia="fr-FR"/>
        </w:rPr>
        <w:drawing>
          <wp:anchor distT="0" distB="0" distL="114300" distR="114300" simplePos="0" relativeHeight="251658240" behindDoc="1" locked="0" layoutInCell="1" allowOverlap="1" wp14:anchorId="06C5895C" wp14:editId="633336E2">
            <wp:simplePos x="0" y="0"/>
            <wp:positionH relativeFrom="margin">
              <wp:posOffset>-923925</wp:posOffset>
            </wp:positionH>
            <wp:positionV relativeFrom="margin">
              <wp:posOffset>-902970</wp:posOffset>
            </wp:positionV>
            <wp:extent cx="7987114" cy="2160000"/>
            <wp:effectExtent l="0" t="0" r="0" b="0"/>
            <wp:wrapNone/>
            <wp:docPr id="4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r="10333"/>
                    <a:stretch/>
                  </pic:blipFill>
                  <pic:spPr>
                    <a:xfrm>
                      <a:off x="0" y="0"/>
                      <a:ext cx="79871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alias w:val="Titre "/>
          <w:tag w:val=""/>
          <w:id w:val="-1289348161"/>
          <w:placeholder>
            <w:docPart w:val="4DAC7A0916F845D386F2C4DE68EEB2A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3465B">
            <w:t>Installation</w:t>
          </w:r>
          <w:r w:rsidR="00216221">
            <w:t xml:space="preserve"> Monitoring </w:t>
          </w:r>
          <w:proofErr w:type="spellStart"/>
          <w:r w:rsidR="00216221">
            <w:t>Documentum</w:t>
          </w:r>
          <w:proofErr w:type="spellEnd"/>
          <w:r w:rsidR="00216221">
            <w:t xml:space="preserve"> / </w:t>
          </w:r>
          <w:proofErr w:type="spellStart"/>
          <w:r w:rsidR="00216221">
            <w:t>elasticsearch</w:t>
          </w:r>
          <w:proofErr w:type="spellEnd"/>
          <w:r w:rsidR="00216221">
            <w:t xml:space="preserve"> &amp; </w:t>
          </w:r>
          <w:proofErr w:type="spellStart"/>
          <w:r w:rsidR="00216221">
            <w:t>Kibana</w:t>
          </w:r>
          <w:proofErr w:type="spellEnd"/>
        </w:sdtContent>
      </w:sdt>
    </w:p>
    <w:p w:rsidR="000B343D" w:rsidRPr="00BA64FE" w:rsidRDefault="000B343D" w:rsidP="00C11206">
      <w:pPr>
        <w:pStyle w:val="Sous-titre"/>
        <w:spacing w:before="0"/>
        <w:rPr>
          <w:rFonts w:eastAsiaTheme="minorHAnsi" w:cs="Arial"/>
          <w:iCs w:val="0"/>
          <w:color w:val="17365D"/>
          <w:spacing w:val="0"/>
          <w:sz w:val="28"/>
          <w:szCs w:val="28"/>
        </w:rPr>
      </w:pPr>
    </w:p>
    <w:p w:rsidR="000B343D" w:rsidRPr="00BA64FE" w:rsidRDefault="000B343D" w:rsidP="000B343D">
      <w:pPr>
        <w:pStyle w:val="Sous-titre"/>
        <w:spacing w:before="0"/>
        <w:rPr>
          <w:rFonts w:eastAsiaTheme="minorHAnsi" w:cs="Arial"/>
          <w:iCs w:val="0"/>
          <w:color w:val="17365D"/>
          <w:spacing w:val="0"/>
          <w:sz w:val="28"/>
          <w:szCs w:val="28"/>
        </w:rPr>
      </w:pP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>Client :</w:t>
      </w:r>
      <w:r w:rsidR="00216221">
        <w:rPr>
          <w:rFonts w:eastAsiaTheme="minorHAnsi" w:cs="Arial"/>
          <w:iCs w:val="0"/>
          <w:color w:val="17365D"/>
          <w:spacing w:val="0"/>
          <w:sz w:val="28"/>
          <w:szCs w:val="28"/>
        </w:rPr>
        <w:t xml:space="preserve"> </w:t>
      </w:r>
      <w:proofErr w:type="spellStart"/>
      <w:r w:rsidR="003D04FC">
        <w:rPr>
          <w:rFonts w:eastAsiaTheme="minorHAnsi" w:cs="Arial"/>
          <w:iCs w:val="0"/>
          <w:color w:val="17365D"/>
          <w:spacing w:val="0"/>
          <w:sz w:val="28"/>
          <w:szCs w:val="28"/>
        </w:rPr>
        <w:t>Amexio</w:t>
      </w:r>
      <w:proofErr w:type="spellEnd"/>
    </w:p>
    <w:p w:rsidR="000B343D" w:rsidRPr="00BA64FE" w:rsidRDefault="000B343D" w:rsidP="000B343D">
      <w:pPr>
        <w:pStyle w:val="Sous-titre"/>
        <w:spacing w:before="0"/>
        <w:rPr>
          <w:rFonts w:eastAsiaTheme="minorHAnsi" w:cs="Arial"/>
          <w:iCs w:val="0"/>
          <w:color w:val="17365D"/>
          <w:spacing w:val="0"/>
          <w:sz w:val="28"/>
          <w:szCs w:val="28"/>
        </w:rPr>
      </w:pP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>Projet/Système :</w:t>
      </w:r>
      <w:r w:rsidR="00216221">
        <w:rPr>
          <w:rFonts w:eastAsiaTheme="minorHAnsi" w:cs="Arial"/>
          <w:iCs w:val="0"/>
          <w:color w:val="17365D"/>
          <w:spacing w:val="0"/>
          <w:sz w:val="28"/>
          <w:szCs w:val="28"/>
        </w:rPr>
        <w:t xml:space="preserve"> Linux / Docker / </w:t>
      </w:r>
      <w:proofErr w:type="spellStart"/>
      <w:r w:rsidR="00216221">
        <w:rPr>
          <w:rFonts w:eastAsiaTheme="minorHAnsi" w:cs="Arial"/>
          <w:iCs w:val="0"/>
          <w:color w:val="17365D"/>
          <w:spacing w:val="0"/>
          <w:sz w:val="28"/>
          <w:szCs w:val="28"/>
        </w:rPr>
        <w:t>Elasticsearch</w:t>
      </w:r>
      <w:proofErr w:type="spellEnd"/>
      <w:r w:rsidR="00216221">
        <w:rPr>
          <w:rFonts w:eastAsiaTheme="minorHAnsi" w:cs="Arial"/>
          <w:iCs w:val="0"/>
          <w:color w:val="17365D"/>
          <w:spacing w:val="0"/>
          <w:sz w:val="28"/>
          <w:szCs w:val="28"/>
        </w:rPr>
        <w:t xml:space="preserve"> / </w:t>
      </w:r>
      <w:proofErr w:type="spellStart"/>
      <w:r w:rsidR="00216221">
        <w:rPr>
          <w:rFonts w:eastAsiaTheme="minorHAnsi" w:cs="Arial"/>
          <w:iCs w:val="0"/>
          <w:color w:val="17365D"/>
          <w:spacing w:val="0"/>
          <w:sz w:val="28"/>
          <w:szCs w:val="28"/>
        </w:rPr>
        <w:t>Documentum</w:t>
      </w:r>
      <w:bookmarkStart w:id="0" w:name="_GoBack"/>
      <w:bookmarkEnd w:id="0"/>
      <w:proofErr w:type="spellEnd"/>
    </w:p>
    <w:p w:rsidR="000B343D" w:rsidRPr="00BA64FE" w:rsidRDefault="000B343D" w:rsidP="000B343D"/>
    <w:p w:rsidR="000B343D" w:rsidRPr="00BA64FE" w:rsidRDefault="000B343D" w:rsidP="000B343D">
      <w:pPr>
        <w:pStyle w:val="Sous-titre"/>
        <w:spacing w:before="0"/>
        <w:rPr>
          <w:rFonts w:eastAsiaTheme="minorHAnsi" w:cs="Arial"/>
          <w:iCs w:val="0"/>
          <w:color w:val="17365D"/>
          <w:spacing w:val="0"/>
          <w:sz w:val="28"/>
          <w:szCs w:val="28"/>
        </w:rPr>
      </w:pP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>Référence :</w:t>
      </w:r>
      <w:r w:rsidR="00216221">
        <w:rPr>
          <w:rFonts w:eastAsiaTheme="minorHAnsi" w:cs="Arial"/>
          <w:iCs w:val="0"/>
          <w:color w:val="17365D"/>
          <w:spacing w:val="0"/>
          <w:sz w:val="28"/>
          <w:szCs w:val="28"/>
        </w:rPr>
        <w:t xml:space="preserve"> None</w:t>
      </w:r>
    </w:p>
    <w:p w:rsidR="000B343D" w:rsidRPr="00BA64FE" w:rsidRDefault="000B343D" w:rsidP="000B343D">
      <w:pPr>
        <w:pStyle w:val="Sous-titre"/>
        <w:spacing w:before="0"/>
        <w:rPr>
          <w:rFonts w:eastAsiaTheme="minorHAnsi" w:cs="Arial"/>
          <w:iCs w:val="0"/>
          <w:color w:val="17365D"/>
          <w:spacing w:val="0"/>
          <w:sz w:val="28"/>
          <w:szCs w:val="28"/>
        </w:rPr>
      </w:pP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 xml:space="preserve">Version : </w:t>
      </w: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fldChar w:fldCharType="begin"/>
      </w: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instrText xml:space="preserve"> DOCPROPERTY  Version  \* MERGEFORMAT </w:instrText>
      </w: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fldChar w:fldCharType="separate"/>
      </w:r>
      <w:r w:rsidR="00347A6D">
        <w:rPr>
          <w:rFonts w:eastAsiaTheme="minorHAnsi" w:cs="Arial"/>
          <w:iCs w:val="0"/>
          <w:color w:val="17365D"/>
          <w:spacing w:val="0"/>
          <w:sz w:val="28"/>
          <w:szCs w:val="28"/>
        </w:rPr>
        <w:t>0.1</w:t>
      </w: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fldChar w:fldCharType="end"/>
      </w:r>
    </w:p>
    <w:p w:rsidR="00C11206" w:rsidRPr="00BA64FE" w:rsidRDefault="000B343D" w:rsidP="00C11206">
      <w:pPr>
        <w:pStyle w:val="Sous-titre"/>
        <w:spacing w:before="0"/>
        <w:rPr>
          <w:rFonts w:eastAsiaTheme="minorHAnsi" w:cs="Arial"/>
          <w:iCs w:val="0"/>
          <w:color w:val="17365D"/>
          <w:spacing w:val="0"/>
          <w:sz w:val="28"/>
          <w:szCs w:val="28"/>
        </w:rPr>
      </w:pPr>
      <w:r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>Statut du document</w:t>
      </w:r>
      <w:r w:rsidR="00C11206"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 xml:space="preserve"> : </w:t>
      </w:r>
      <w:r w:rsidR="00567E43" w:rsidRPr="00BA64FE">
        <w:rPr>
          <w:rFonts w:eastAsiaTheme="minorHAnsi" w:cs="Arial"/>
          <w:iCs w:val="0"/>
          <w:color w:val="17365D"/>
          <w:spacing w:val="0"/>
          <w:sz w:val="28"/>
          <w:szCs w:val="28"/>
        </w:rPr>
        <w:t>Brouillon</w:t>
      </w:r>
    </w:p>
    <w:p w:rsidR="00C11206" w:rsidRPr="00BA64FE" w:rsidRDefault="00C11206" w:rsidP="00F10C6D"/>
    <w:p w:rsidR="00C11206" w:rsidRPr="00BA64FE" w:rsidRDefault="00C11206" w:rsidP="006903E7">
      <w:pPr>
        <w:pStyle w:val="Paragraphedeliste"/>
        <w:ind w:left="0"/>
        <w:jc w:val="left"/>
      </w:pPr>
    </w:p>
    <w:p w:rsidR="004153B5" w:rsidRPr="00BA64FE" w:rsidRDefault="004153B5" w:rsidP="00C11206">
      <w:pPr>
        <w:tabs>
          <w:tab w:val="left" w:pos="2711"/>
        </w:tabs>
        <w:sectPr w:rsidR="004153B5" w:rsidRPr="00BA64FE">
          <w:headerReference w:type="default" r:id="rId10"/>
          <w:footerReference w:type="default" r:id="rId11"/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:rsidR="007B58B9" w:rsidRPr="00BA64FE" w:rsidRDefault="00D10C7B" w:rsidP="007B58B9">
      <w:pPr>
        <w:pStyle w:val="Sommaire"/>
      </w:pPr>
      <w:r w:rsidRPr="00BA64FE">
        <w:lastRenderedPageBreak/>
        <w:t>Sommaire</w:t>
      </w:r>
    </w:p>
    <w:p w:rsidR="000B6647" w:rsidRDefault="007B58B9">
      <w:pPr>
        <w:pStyle w:val="TM1"/>
        <w:rPr>
          <w:rFonts w:asciiTheme="minorHAnsi" w:eastAsiaTheme="minorEastAsia" w:hAnsiTheme="minorHAnsi"/>
          <w:b w:val="0"/>
          <w:caps w:val="0"/>
          <w:noProof/>
          <w:color w:val="auto"/>
          <w:lang w:eastAsia="fr-FR"/>
        </w:rPr>
      </w:pPr>
      <w:r w:rsidRPr="00BA64FE">
        <w:fldChar w:fldCharType="begin"/>
      </w:r>
      <w:r w:rsidRPr="00BA64FE">
        <w:instrText xml:space="preserve"> TOC \o "1-4" \h \z \u </w:instrText>
      </w:r>
      <w:r w:rsidRPr="00BA64FE">
        <w:fldChar w:fldCharType="separate"/>
      </w:r>
      <w:hyperlink w:anchor="_Toc524535149" w:history="1">
        <w:r w:rsidR="000B6647" w:rsidRPr="00B62F71">
          <w:rPr>
            <w:rStyle w:val="Lienhypertexte"/>
            <w:noProof/>
          </w:rPr>
          <w:t>1.</w:t>
        </w:r>
        <w:r w:rsidR="000B6647">
          <w:rPr>
            <w:rFonts w:asciiTheme="minorHAnsi" w:eastAsiaTheme="minorEastAsia" w:hAnsiTheme="minorHAnsi"/>
            <w:b w:val="0"/>
            <w: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environnement Elasticsearch &amp;Kibana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_Toc524535149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50" w:history="1">
        <w:r w:rsidR="000B6647" w:rsidRPr="00B62F71">
          <w:rPr>
            <w:rStyle w:val="Lienhypertexte"/>
            <w:noProof/>
          </w:rPr>
          <w:t>1.1.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Prerequis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_Toc524535150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51" w:history="1">
        <w:r w:rsidR="000B6647" w:rsidRPr="00B62F71">
          <w:rPr>
            <w:rStyle w:val="Lienhypertexte"/>
            <w:noProof/>
          </w:rPr>
          <w:t>1.2.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Instructions d’installation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_Toc524535151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2" w:history="1">
        <w:r w:rsidR="000B6647" w:rsidRPr="00B62F71">
          <w:rPr>
            <w:rStyle w:val="Lienhypertexte"/>
            <w:noProof/>
          </w:rPr>
          <w:t>1.2.1.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Création des répertoires d'installation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_Toc524535152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3" w:history="1">
        <w:r w:rsidR="000B6647" w:rsidRPr="00B62F71">
          <w:rPr>
            <w:rStyle w:val="Lienhypertexte"/>
            <w:noProof/>
          </w:rPr>
          <w:t>1.2.2.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environnement docker Elasticsearch / Kibana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_Toc524535153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4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4" w:history="1">
        <w:r w:rsidR="000B6647" w:rsidRPr="00B62F71">
          <w:rPr>
            <w:rStyle w:val="Lienhypertexte"/>
            <w:noProof/>
          </w:rPr>
          <w:t>1.2.2.1.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Alternative 1 : installation via dockerfile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_Toc524535154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4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5" w:history="1">
        <w:r w:rsidR="000B6647" w:rsidRPr="00B62F71">
          <w:rPr>
            <w:rStyle w:val="Lienhypertexte"/>
            <w:noProof/>
          </w:rPr>
          <w:t>1.2.2.2.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Alternative 2 : Installation via une image docker communautaire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_Toc524535155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6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6" w:history="1">
        <w:r w:rsidR="000B6647" w:rsidRPr="00B62F71">
          <w:rPr>
            <w:rStyle w:val="Lienhypertexte"/>
            <w:noProof/>
          </w:rPr>
          <w:t>1.2.3.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 Metricbeat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_Toc524535156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6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7" w:history="1">
        <w:r w:rsidR="000B6647" w:rsidRPr="00B62F71">
          <w:rPr>
            <w:rStyle w:val="Lienhypertexte"/>
            <w:noProof/>
          </w:rPr>
          <w:t>1.2.4.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 Packetbeat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_Toc524535157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8" w:history="1">
        <w:r w:rsidR="000B6647" w:rsidRPr="00B62F71">
          <w:rPr>
            <w:rStyle w:val="Lienhypertexte"/>
            <w:noProof/>
          </w:rPr>
          <w:t>1.2.5.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des configuration Metricbeat/Packetbeat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_Toc524535158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59" w:history="1">
        <w:r w:rsidR="000B6647" w:rsidRPr="00B62F71">
          <w:rPr>
            <w:rStyle w:val="Lienhypertexte"/>
            <w:noProof/>
          </w:rPr>
          <w:t>1.2.6.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des scripts de lancement d’environnement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_Toc524535159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60" w:history="1">
        <w:r w:rsidR="000B6647" w:rsidRPr="00B62F71">
          <w:rPr>
            <w:rStyle w:val="Lienhypertexte"/>
            <w:noProof/>
          </w:rPr>
          <w:t>1.2.7.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Démarrage de l’environnement Docker &amp; Metricbeat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_Toc524535160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1"/>
        <w:rPr>
          <w:rFonts w:asciiTheme="minorHAnsi" w:eastAsiaTheme="minorEastAsia" w:hAnsiTheme="minorHAnsi"/>
          <w:b w:val="0"/>
          <w:caps w:val="0"/>
          <w:noProof/>
          <w:color w:val="auto"/>
          <w:lang w:eastAsia="fr-FR"/>
        </w:rPr>
      </w:pPr>
      <w:hyperlink w:anchor="_Toc524535161" w:history="1">
        <w:r w:rsidR="000B6647" w:rsidRPr="00B62F71">
          <w:rPr>
            <w:rStyle w:val="Lienhypertexte"/>
            <w:noProof/>
          </w:rPr>
          <w:t>2.</w:t>
        </w:r>
        <w:r w:rsidR="000B6647">
          <w:rPr>
            <w:rFonts w:asciiTheme="minorHAnsi" w:eastAsiaTheme="minorEastAsia" w:hAnsiTheme="minorHAnsi"/>
            <w:b w:val="0"/>
            <w: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 Kibana et Elasticsearch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_Toc524535161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10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62" w:history="1">
        <w:r w:rsidR="000B6647" w:rsidRPr="00B62F71">
          <w:rPr>
            <w:rStyle w:val="Lienhypertexte"/>
            <w:noProof/>
          </w:rPr>
          <w:t>2.1.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Declaration des Index-Pattern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_Toc524535162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10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63" w:history="1">
        <w:r w:rsidR="000B6647" w:rsidRPr="00B62F71">
          <w:rPr>
            <w:rStyle w:val="Lienhypertexte"/>
            <w:noProof/>
          </w:rPr>
          <w:t>2.2.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Importation des dashboards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_Toc524535163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12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64" w:history="1">
        <w:r w:rsidR="000B6647" w:rsidRPr="00B62F71">
          <w:rPr>
            <w:rStyle w:val="Lienhypertexte"/>
            <w:noProof/>
          </w:rPr>
          <w:t>2.3.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Importation des objets Vizualized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_Toc524535164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15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65" w:history="1">
        <w:r w:rsidR="000B6647" w:rsidRPr="00B62F71">
          <w:rPr>
            <w:rStyle w:val="Lienhypertexte"/>
            <w:noProof/>
          </w:rPr>
          <w:t>2.4.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Importation des objets Search Kibana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_Toc524535165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18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66" w:history="1">
        <w:r w:rsidR="000B6647" w:rsidRPr="00B62F71">
          <w:rPr>
            <w:rStyle w:val="Lienhypertexte"/>
            <w:noProof/>
          </w:rPr>
          <w:t>2.5.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du dashboard pour host d’Elasticsearch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_Toc524535166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20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67" w:history="1">
        <w:r w:rsidR="000B6647" w:rsidRPr="00B62F71">
          <w:rPr>
            <w:rStyle w:val="Lienhypertexte"/>
            <w:noProof/>
          </w:rPr>
          <w:t>2.6.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des unités de mesures pour l’index patterns « MetricBeat »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_Toc524535167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24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68" w:history="1">
        <w:r w:rsidR="000B6647" w:rsidRPr="00B62F71">
          <w:rPr>
            <w:rStyle w:val="Lienhypertexte"/>
            <w:noProof/>
          </w:rPr>
          <w:t>2.6.1.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Modification de format pour les Fields de type Date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_Toc524535168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24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4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69" w:history="1">
        <w:r w:rsidR="000B6647" w:rsidRPr="00B62F71">
          <w:rPr>
            <w:rStyle w:val="Lienhypertexte"/>
            <w:noProof/>
          </w:rPr>
          <w:t>2.6.1.1.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Résultat du changement de format Date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_Toc524535169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27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0" w:history="1">
        <w:r w:rsidR="000B6647" w:rsidRPr="00B62F71">
          <w:rPr>
            <w:rStyle w:val="Lienhypertexte"/>
            <w:noProof/>
          </w:rPr>
          <w:t>2.6.2.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Modification de format pour les Fields de type Bytes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_Toc524535170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28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4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1" w:history="1">
        <w:r w:rsidR="000B6647" w:rsidRPr="00B62F71">
          <w:rPr>
            <w:rStyle w:val="Lienhypertexte"/>
            <w:noProof/>
          </w:rPr>
          <w:t>2.6.2.1.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Résultat du changement de format Bytes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_Toc524535171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31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2" w:history="1">
        <w:r w:rsidR="000B6647" w:rsidRPr="00B62F71">
          <w:rPr>
            <w:rStyle w:val="Lienhypertexte"/>
            <w:noProof/>
          </w:rPr>
          <w:t>2.6.3.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Modification de format pour les Fields de type Pourcentage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_Toc524535172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31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4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3" w:history="1">
        <w:r w:rsidR="000B6647" w:rsidRPr="00B62F71">
          <w:rPr>
            <w:rStyle w:val="Lienhypertexte"/>
            <w:noProof/>
          </w:rPr>
          <w:t>2.6.3.1.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Résultat du changement de format Pourcentage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_Toc524535173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34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1"/>
        <w:rPr>
          <w:rFonts w:asciiTheme="minorHAnsi" w:eastAsiaTheme="minorEastAsia" w:hAnsiTheme="minorHAnsi"/>
          <w:b w:val="0"/>
          <w:caps w:val="0"/>
          <w:noProof/>
          <w:color w:val="auto"/>
          <w:lang w:eastAsia="fr-FR"/>
        </w:rPr>
      </w:pPr>
      <w:hyperlink w:anchor="_Toc524535174" w:history="1">
        <w:r w:rsidR="000B6647" w:rsidRPr="00B62F71">
          <w:rPr>
            <w:rStyle w:val="Lienhypertexte"/>
            <w:noProof/>
          </w:rPr>
          <w:t>3.</w:t>
        </w:r>
        <w:r w:rsidR="000B6647">
          <w:rPr>
            <w:rFonts w:asciiTheme="minorHAnsi" w:eastAsiaTheme="minorEastAsia" w:hAnsiTheme="minorHAnsi"/>
            <w:b w:val="0"/>
            <w: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 la machine Documentum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_Toc524535174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36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75" w:history="1">
        <w:r w:rsidR="000B6647" w:rsidRPr="00B62F71">
          <w:rPr>
            <w:rStyle w:val="Lienhypertexte"/>
            <w:noProof/>
          </w:rPr>
          <w:t>3.1.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Déclaration du Mapping Template Documentum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_Toc524535175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36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6" w:history="1">
        <w:r w:rsidR="000B6647" w:rsidRPr="00B62F71">
          <w:rPr>
            <w:rStyle w:val="Lienhypertexte"/>
            <w:noProof/>
          </w:rPr>
          <w:t>3.1.1.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Exécution du script d’installation du Mapping Template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_Toc524535176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36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7" w:history="1">
        <w:r w:rsidR="000B6647" w:rsidRPr="00B62F71">
          <w:rPr>
            <w:rStyle w:val="Lienhypertexte"/>
            <w:noProof/>
          </w:rPr>
          <w:t>3.1.2.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Vérification que le Template est bien déclaré dans Elasticsearch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_Toc524535177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36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78" w:history="1">
        <w:r w:rsidR="000B6647" w:rsidRPr="00B62F71">
          <w:rPr>
            <w:rStyle w:val="Lienhypertexte"/>
            <w:noProof/>
          </w:rPr>
          <w:t>3.2.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 Logstash sur le serveur Documentum (Windows)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_Toc524535178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79" w:history="1">
        <w:r w:rsidR="000B6647" w:rsidRPr="00B62F71">
          <w:rPr>
            <w:rStyle w:val="Lienhypertexte"/>
            <w:noProof/>
          </w:rPr>
          <w:t>3.2.1.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Prérequis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_Toc524535179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0" w:history="1">
        <w:r w:rsidR="000B6647" w:rsidRPr="00B62F71">
          <w:rPr>
            <w:rStyle w:val="Lienhypertexte"/>
            <w:noProof/>
          </w:rPr>
          <w:t>3.2.2.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 Logstash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_Toc524535180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1" w:history="1">
        <w:r w:rsidR="000B6647" w:rsidRPr="00B62F71">
          <w:rPr>
            <w:rStyle w:val="Lienhypertexte"/>
            <w:noProof/>
          </w:rPr>
          <w:t>3.2.3.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 Logstash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_Toc524535181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37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82" w:history="1">
        <w:r w:rsidR="000B6647" w:rsidRPr="00B62F71">
          <w:rPr>
            <w:rStyle w:val="Lienhypertexte"/>
            <w:noProof/>
          </w:rPr>
          <w:t>3.3.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du programme Generate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_Toc524535182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3" w:history="1">
        <w:r w:rsidR="000B6647" w:rsidRPr="00B62F71">
          <w:rPr>
            <w:rStyle w:val="Lienhypertexte"/>
            <w:noProof/>
          </w:rPr>
          <w:t>3.3.1.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Dépôt du Package d’installation Generate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_Toc524535183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4" w:history="1">
        <w:r w:rsidR="000B6647" w:rsidRPr="00B62F71">
          <w:rPr>
            <w:rStyle w:val="Lienhypertexte"/>
            <w:noProof/>
          </w:rPr>
          <w:t>3.3.2.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du programme Generate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_Toc524535184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38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85" w:history="1">
        <w:r w:rsidR="000B6647" w:rsidRPr="00B62F71">
          <w:rPr>
            <w:rStyle w:val="Lienhypertexte"/>
            <w:noProof/>
          </w:rPr>
          <w:t>3.4.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 MetricBeat sur le serveur Documentum (Windows)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_Toc524535185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39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6" w:history="1">
        <w:r w:rsidR="000B6647" w:rsidRPr="00B62F71">
          <w:rPr>
            <w:rStyle w:val="Lienhypertexte"/>
            <w:noProof/>
          </w:rPr>
          <w:t>3.4.1.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Prérequis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_Toc524535186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39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7" w:history="1">
        <w:r w:rsidR="000B6647" w:rsidRPr="00B62F71">
          <w:rPr>
            <w:rStyle w:val="Lienhypertexte"/>
            <w:noProof/>
          </w:rPr>
          <w:t>3.4.2.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Installation de Metricbeat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_Toc524535187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39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88" w:history="1">
        <w:r w:rsidR="000B6647" w:rsidRPr="00B62F71">
          <w:rPr>
            <w:rStyle w:val="Lienhypertexte"/>
            <w:noProof/>
          </w:rPr>
          <w:t>3.4.3.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 Metricbeat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_Toc524535188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39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89" w:history="1">
        <w:r w:rsidR="000B6647" w:rsidRPr="00B62F71">
          <w:rPr>
            <w:rStyle w:val="Lienhypertexte"/>
            <w:noProof/>
          </w:rPr>
          <w:t>3.5.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Démarrage des composants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_Toc524535189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39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90" w:history="1">
        <w:r w:rsidR="000B6647" w:rsidRPr="00B62F71">
          <w:rPr>
            <w:rStyle w:val="Lienhypertexte"/>
            <w:noProof/>
          </w:rPr>
          <w:t>3.5.1.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Lancement de Metricbeat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_Toc524535190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39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91" w:history="1">
        <w:r w:rsidR="000B6647" w:rsidRPr="00B62F71">
          <w:rPr>
            <w:rStyle w:val="Lienhypertexte"/>
            <w:noProof/>
          </w:rPr>
          <w:t>3.5.2.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Lancement de logstash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_Toc524535191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40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3"/>
        <w:rPr>
          <w:rFonts w:asciiTheme="minorHAnsi" w:eastAsiaTheme="minorEastAsia" w:hAnsiTheme="minorHAnsi"/>
          <w:i w:val="0"/>
          <w:noProof/>
          <w:color w:val="auto"/>
          <w:sz w:val="22"/>
          <w:lang w:eastAsia="fr-FR"/>
        </w:rPr>
      </w:pPr>
      <w:hyperlink w:anchor="_Toc524535192" w:history="1">
        <w:r w:rsidR="000B6647" w:rsidRPr="00B62F71">
          <w:rPr>
            <w:rStyle w:val="Lienhypertexte"/>
            <w:noProof/>
          </w:rPr>
          <w:t>3.5.3.</w:t>
        </w:r>
        <w:r w:rsidR="000B6647">
          <w:rPr>
            <w:rFonts w:asciiTheme="minorHAnsi" w:eastAsiaTheme="minorEastAsia" w:hAnsiTheme="minorHAnsi"/>
            <w:i w:val="0"/>
            <w:noProof/>
            <w:color w:val="auto"/>
            <w:sz w:val="22"/>
            <w:lang w:eastAsia="fr-FR"/>
          </w:rPr>
          <w:tab/>
        </w:r>
        <w:r w:rsidR="000B6647" w:rsidRPr="00B62F71">
          <w:rPr>
            <w:rStyle w:val="Lienhypertexte"/>
            <w:noProof/>
          </w:rPr>
          <w:t>Lancement du Programme « Generate »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_Toc524535192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40</w:t>
        </w:r>
        <w:r w:rsidR="000B6647">
          <w:rPr>
            <w:noProof/>
            <w:webHidden/>
          </w:rPr>
          <w:fldChar w:fldCharType="end"/>
        </w:r>
      </w:hyperlink>
    </w:p>
    <w:p w:rsidR="000B6647" w:rsidRDefault="00565DED">
      <w:pPr>
        <w:pStyle w:val="TM2"/>
        <w:rPr>
          <w:rFonts w:asciiTheme="minorHAnsi" w:eastAsiaTheme="minorEastAsia" w:hAnsiTheme="minorHAnsi"/>
          <w:smallCaps w:val="0"/>
          <w:noProof/>
          <w:color w:val="auto"/>
          <w:lang w:eastAsia="fr-FR"/>
        </w:rPr>
      </w:pPr>
      <w:hyperlink w:anchor="_Toc524535193" w:history="1">
        <w:r w:rsidR="000B6647" w:rsidRPr="00B62F71">
          <w:rPr>
            <w:rStyle w:val="Lienhypertexte"/>
            <w:noProof/>
          </w:rPr>
          <w:t>3.6.</w:t>
        </w:r>
        <w:r w:rsidR="000B6647">
          <w:rPr>
            <w:rFonts w:asciiTheme="minorHAnsi" w:eastAsiaTheme="minorEastAsia" w:hAnsiTheme="minorHAnsi"/>
            <w:smallCaps w:val="0"/>
            <w:noProof/>
            <w:color w:val="auto"/>
            <w:lang w:eastAsia="fr-FR"/>
          </w:rPr>
          <w:tab/>
        </w:r>
        <w:r w:rsidR="000B6647" w:rsidRPr="00B62F71">
          <w:rPr>
            <w:rStyle w:val="Lienhypertexte"/>
            <w:noProof/>
          </w:rPr>
          <w:t>Configuration de Kibana pour les données Documentum</w:t>
        </w:r>
        <w:r w:rsidR="000B6647">
          <w:rPr>
            <w:noProof/>
            <w:webHidden/>
          </w:rPr>
          <w:tab/>
        </w:r>
        <w:r w:rsidR="000B6647">
          <w:rPr>
            <w:noProof/>
            <w:webHidden/>
          </w:rPr>
          <w:fldChar w:fldCharType="begin"/>
        </w:r>
        <w:r w:rsidR="000B6647">
          <w:rPr>
            <w:noProof/>
            <w:webHidden/>
          </w:rPr>
          <w:instrText xml:space="preserve"> PAGEREF _Toc524535193 \h </w:instrText>
        </w:r>
        <w:r w:rsidR="000B6647">
          <w:rPr>
            <w:noProof/>
            <w:webHidden/>
          </w:rPr>
        </w:r>
        <w:r w:rsidR="000B6647">
          <w:rPr>
            <w:noProof/>
            <w:webHidden/>
          </w:rPr>
          <w:fldChar w:fldCharType="separate"/>
        </w:r>
        <w:r w:rsidR="000B6647">
          <w:rPr>
            <w:noProof/>
            <w:webHidden/>
          </w:rPr>
          <w:t>41</w:t>
        </w:r>
        <w:r w:rsidR="000B6647">
          <w:rPr>
            <w:noProof/>
            <w:webHidden/>
          </w:rPr>
          <w:fldChar w:fldCharType="end"/>
        </w:r>
      </w:hyperlink>
    </w:p>
    <w:p w:rsidR="007B58B9" w:rsidRPr="00BA64FE" w:rsidRDefault="007B58B9" w:rsidP="007B58B9">
      <w:r w:rsidRPr="00BA64FE">
        <w:fldChar w:fldCharType="end"/>
      </w:r>
    </w:p>
    <w:p w:rsidR="00D10C7B" w:rsidRPr="00BA64FE" w:rsidRDefault="00D10C7B" w:rsidP="00D10C7B">
      <w:pPr>
        <w:pStyle w:val="Sommaire"/>
      </w:pPr>
      <w:r w:rsidRPr="00BA64FE">
        <w:t xml:space="preserve">Liste des </w:t>
      </w:r>
      <w:r w:rsidR="00DE56DD" w:rsidRPr="00BA64FE">
        <w:t>figures</w:t>
      </w:r>
    </w:p>
    <w:p w:rsidR="00D10C7B" w:rsidRPr="00BA64FE" w:rsidRDefault="00DB7A43" w:rsidP="007B58B9">
      <w:r w:rsidRPr="00BA64FE">
        <w:rPr>
          <w:b/>
          <w:smallCaps/>
          <w:color w:val="002060"/>
        </w:rPr>
        <w:fldChar w:fldCharType="begin"/>
      </w:r>
      <w:r w:rsidRPr="00BA64FE">
        <w:instrText xml:space="preserve"> TOC \h \z \c "Figure" </w:instrText>
      </w:r>
      <w:r w:rsidRPr="00BA64FE">
        <w:rPr>
          <w:b/>
          <w:smallCaps/>
          <w:color w:val="002060"/>
        </w:rPr>
        <w:fldChar w:fldCharType="separate"/>
      </w:r>
      <w:r w:rsidR="00E844C8">
        <w:rPr>
          <w:bCs/>
          <w:smallCaps/>
          <w:noProof/>
          <w:color w:val="002060"/>
        </w:rPr>
        <w:t>Aucune entrée de table d'illustration n'a été trouvée.</w:t>
      </w:r>
      <w:r w:rsidRPr="00BA64FE">
        <w:fldChar w:fldCharType="end"/>
      </w:r>
    </w:p>
    <w:p w:rsidR="00D10C7B" w:rsidRPr="00BA64FE" w:rsidRDefault="00D10C7B" w:rsidP="00D10C7B">
      <w:pPr>
        <w:pStyle w:val="Sommaire"/>
      </w:pPr>
      <w:r w:rsidRPr="00BA64FE">
        <w:t xml:space="preserve">Liste des </w:t>
      </w:r>
      <w:r w:rsidR="00DE56DD" w:rsidRPr="00BA64FE">
        <w:t>tableaux</w:t>
      </w:r>
    </w:p>
    <w:p w:rsidR="004202F5" w:rsidRPr="00BA64FE" w:rsidRDefault="00DE56DD" w:rsidP="004202F5">
      <w:r w:rsidRPr="00BA64FE">
        <w:rPr>
          <w:b/>
          <w:smallCaps/>
          <w:color w:val="002060"/>
        </w:rPr>
        <w:fldChar w:fldCharType="begin"/>
      </w:r>
      <w:r w:rsidRPr="00BA64FE">
        <w:instrText xml:space="preserve"> TOC \h \z \c "Tableau" </w:instrText>
      </w:r>
      <w:r w:rsidRPr="00BA64FE">
        <w:rPr>
          <w:b/>
          <w:smallCaps/>
          <w:color w:val="002060"/>
        </w:rPr>
        <w:fldChar w:fldCharType="separate"/>
      </w:r>
      <w:r w:rsidR="00E844C8">
        <w:rPr>
          <w:bCs/>
          <w:smallCaps/>
          <w:noProof/>
          <w:color w:val="002060"/>
        </w:rPr>
        <w:t>Aucune entrée de table d'illustration n'a été trouvée.</w:t>
      </w:r>
      <w:r w:rsidRPr="00BA64FE">
        <w:fldChar w:fldCharType="end"/>
      </w:r>
    </w:p>
    <w:p w:rsidR="00D72788" w:rsidRPr="00BA64FE" w:rsidRDefault="00D72788">
      <w:pPr>
        <w:spacing w:before="0" w:after="200" w:line="276" w:lineRule="auto"/>
        <w:jc w:val="left"/>
      </w:pPr>
      <w:r w:rsidRPr="00BA64FE">
        <w:br w:type="page"/>
      </w:r>
    </w:p>
    <w:p w:rsidR="00D72788" w:rsidRPr="00BA64FE" w:rsidRDefault="00D72788" w:rsidP="004202F5"/>
    <w:p w:rsidR="00F36516" w:rsidRPr="00BA64FE" w:rsidRDefault="00F36516" w:rsidP="00F36516">
      <w:pPr>
        <w:pStyle w:val="Sommaire"/>
      </w:pPr>
      <w:r w:rsidRPr="00BA64FE">
        <w:t>Révision</w:t>
      </w:r>
    </w:p>
    <w:tbl>
      <w:tblPr>
        <w:tblStyle w:val="Amexio-Rvision"/>
        <w:tblW w:w="0" w:type="auto"/>
        <w:tblLook w:val="04A0" w:firstRow="1" w:lastRow="0" w:firstColumn="1" w:lastColumn="0" w:noHBand="0" w:noVBand="1"/>
      </w:tblPr>
      <w:tblGrid>
        <w:gridCol w:w="1227"/>
        <w:gridCol w:w="1795"/>
        <w:gridCol w:w="2764"/>
        <w:gridCol w:w="3610"/>
      </w:tblGrid>
      <w:tr w:rsidR="00DF3179" w:rsidRPr="00BA64FE" w:rsidTr="00347A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27" w:type="dxa"/>
          </w:tcPr>
          <w:p w:rsidR="00BD7FA2" w:rsidRPr="00BA64FE" w:rsidRDefault="00DF3179" w:rsidP="004202F5">
            <w:r w:rsidRPr="00BA64FE">
              <w:t>Version</w:t>
            </w:r>
          </w:p>
        </w:tc>
        <w:tc>
          <w:tcPr>
            <w:tcW w:w="1795" w:type="dxa"/>
          </w:tcPr>
          <w:p w:rsidR="00BD7FA2" w:rsidRPr="00BA64FE" w:rsidRDefault="00DF3179" w:rsidP="004202F5">
            <w:r w:rsidRPr="00BA64FE">
              <w:t>Date</w:t>
            </w:r>
          </w:p>
        </w:tc>
        <w:tc>
          <w:tcPr>
            <w:tcW w:w="2764" w:type="dxa"/>
          </w:tcPr>
          <w:p w:rsidR="00BD7FA2" w:rsidRPr="00BA64FE" w:rsidRDefault="00DF3179" w:rsidP="004202F5">
            <w:r w:rsidRPr="00BA64FE">
              <w:t>Auteur(s)</w:t>
            </w:r>
            <w:r w:rsidR="000B343D" w:rsidRPr="00BA64FE">
              <w:t xml:space="preserve"> – NOM Prénom</w:t>
            </w:r>
          </w:p>
        </w:tc>
        <w:tc>
          <w:tcPr>
            <w:tcW w:w="3610" w:type="dxa"/>
          </w:tcPr>
          <w:p w:rsidR="00BD7FA2" w:rsidRPr="00BA64FE" w:rsidRDefault="00DF3179" w:rsidP="004202F5">
            <w:r w:rsidRPr="00BA64FE">
              <w:t>Commentaire</w:t>
            </w:r>
          </w:p>
        </w:tc>
      </w:tr>
      <w:tr w:rsidR="00BD7FA2" w:rsidRPr="00BA64FE" w:rsidTr="00347A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27" w:type="dxa"/>
          </w:tcPr>
          <w:p w:rsidR="00BD7FA2" w:rsidRPr="00BA64FE" w:rsidRDefault="00567E43" w:rsidP="004202F5">
            <w:r w:rsidRPr="00BA64FE">
              <w:t>0.1</w:t>
            </w:r>
          </w:p>
        </w:tc>
        <w:tc>
          <w:tcPr>
            <w:tcW w:w="1795" w:type="dxa"/>
          </w:tcPr>
          <w:p w:rsidR="00BD7FA2" w:rsidRPr="00BA64FE" w:rsidRDefault="00216221" w:rsidP="00EB2190">
            <w:r>
              <w:t>11/09/2018</w:t>
            </w:r>
          </w:p>
        </w:tc>
        <w:tc>
          <w:tcPr>
            <w:tcW w:w="2764" w:type="dxa"/>
          </w:tcPr>
          <w:p w:rsidR="00BD7FA2" w:rsidRPr="00BA64FE" w:rsidRDefault="00216221" w:rsidP="004202F5">
            <w:r>
              <w:t>Hertzog Ludovic</w:t>
            </w:r>
          </w:p>
        </w:tc>
        <w:tc>
          <w:tcPr>
            <w:tcW w:w="3610" w:type="dxa"/>
          </w:tcPr>
          <w:p w:rsidR="00BD7FA2" w:rsidRPr="00BA64FE" w:rsidRDefault="00216221" w:rsidP="004202F5">
            <w:r>
              <w:t>Stade draft à valider</w:t>
            </w:r>
          </w:p>
        </w:tc>
      </w:tr>
    </w:tbl>
    <w:p w:rsidR="00F36516" w:rsidRPr="00BA64FE" w:rsidRDefault="00F36516" w:rsidP="004202F5"/>
    <w:p w:rsidR="006A5633" w:rsidRPr="00BA64FE" w:rsidRDefault="006A5633" w:rsidP="006A5633">
      <w:pPr>
        <w:pStyle w:val="Sommaire"/>
      </w:pPr>
      <w:r w:rsidRPr="00BA64FE">
        <w:t>Circuit de Validation</w:t>
      </w:r>
    </w:p>
    <w:tbl>
      <w:tblPr>
        <w:tblStyle w:val="Amexio-Rvision"/>
        <w:tblW w:w="9614" w:type="dxa"/>
        <w:jc w:val="center"/>
        <w:tblLook w:val="04A0" w:firstRow="1" w:lastRow="0" w:firstColumn="1" w:lastColumn="0" w:noHBand="0" w:noVBand="1"/>
      </w:tblPr>
      <w:tblGrid>
        <w:gridCol w:w="1487"/>
        <w:gridCol w:w="1814"/>
        <w:gridCol w:w="2330"/>
        <w:gridCol w:w="3063"/>
        <w:gridCol w:w="920"/>
      </w:tblGrid>
      <w:tr w:rsidR="000B343D" w:rsidRPr="00BA64FE" w:rsidTr="000B3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487" w:type="dxa"/>
          </w:tcPr>
          <w:p w:rsidR="000B343D" w:rsidRPr="00BA64FE" w:rsidRDefault="000B343D" w:rsidP="00DE0BD5">
            <w:pPr>
              <w:rPr>
                <w:b w:val="0"/>
              </w:rPr>
            </w:pPr>
            <w:r w:rsidRPr="00BA64FE">
              <w:t>Date</w:t>
            </w:r>
          </w:p>
        </w:tc>
        <w:tc>
          <w:tcPr>
            <w:tcW w:w="1814" w:type="dxa"/>
          </w:tcPr>
          <w:p w:rsidR="000B343D" w:rsidRPr="00BA64FE" w:rsidRDefault="000B343D" w:rsidP="00DE0BD5">
            <w:pPr>
              <w:rPr>
                <w:b w:val="0"/>
              </w:rPr>
            </w:pPr>
            <w:r w:rsidRPr="00BA64FE">
              <w:t>NOM Prénom</w:t>
            </w:r>
          </w:p>
        </w:tc>
        <w:tc>
          <w:tcPr>
            <w:tcW w:w="2330" w:type="dxa"/>
          </w:tcPr>
          <w:p w:rsidR="000B343D" w:rsidRPr="00BA64FE" w:rsidRDefault="000B343D" w:rsidP="00DE0BD5">
            <w:pPr>
              <w:rPr>
                <w:b w:val="0"/>
              </w:rPr>
            </w:pPr>
            <w:r w:rsidRPr="00BA64FE">
              <w:t>Titre</w:t>
            </w:r>
          </w:p>
        </w:tc>
        <w:tc>
          <w:tcPr>
            <w:tcW w:w="3063" w:type="dxa"/>
          </w:tcPr>
          <w:p w:rsidR="000B343D" w:rsidRPr="00BA64FE" w:rsidRDefault="000B343D" w:rsidP="00DE0BD5">
            <w:pPr>
              <w:rPr>
                <w:b w:val="0"/>
              </w:rPr>
            </w:pPr>
            <w:r w:rsidRPr="00BA64FE">
              <w:t>Rôle</w:t>
            </w:r>
            <w:r w:rsidRPr="00BA64FE">
              <w:br/>
              <w:t>(auteur, relecteur, approbateur)</w:t>
            </w:r>
          </w:p>
        </w:tc>
        <w:tc>
          <w:tcPr>
            <w:tcW w:w="920" w:type="dxa"/>
          </w:tcPr>
          <w:p w:rsidR="000B343D" w:rsidRPr="00BA64FE" w:rsidRDefault="000B343D" w:rsidP="00DE0BD5">
            <w:pPr>
              <w:rPr>
                <w:b w:val="0"/>
              </w:rPr>
            </w:pPr>
            <w:r w:rsidRPr="00BA64FE">
              <w:t>Visa</w:t>
            </w:r>
          </w:p>
        </w:tc>
      </w:tr>
      <w:tr w:rsidR="000B343D" w:rsidRPr="00BA64FE" w:rsidTr="000B3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487" w:type="dxa"/>
          </w:tcPr>
          <w:p w:rsidR="000B343D" w:rsidRPr="00BA64FE" w:rsidRDefault="000B343D" w:rsidP="00DE0BD5">
            <w:pPr>
              <w:jc w:val="left"/>
            </w:pPr>
            <w:proofErr w:type="gramStart"/>
            <w:r w:rsidRPr="00BA64FE">
              <w:t>d</w:t>
            </w:r>
            <w:proofErr w:type="gramEnd"/>
            <w:r w:rsidRPr="00BA64FE">
              <w:t xml:space="preserve"> MMM AAAA</w:t>
            </w:r>
          </w:p>
        </w:tc>
        <w:tc>
          <w:tcPr>
            <w:tcW w:w="1814" w:type="dxa"/>
          </w:tcPr>
          <w:p w:rsidR="000B343D" w:rsidRPr="00BA64FE" w:rsidRDefault="000B343D" w:rsidP="00DE0BD5">
            <w:pPr>
              <w:jc w:val="left"/>
            </w:pPr>
          </w:p>
        </w:tc>
        <w:tc>
          <w:tcPr>
            <w:tcW w:w="2330" w:type="dxa"/>
          </w:tcPr>
          <w:p w:rsidR="000B343D" w:rsidRPr="00BA64FE" w:rsidRDefault="000B343D" w:rsidP="00DE0BD5">
            <w:pPr>
              <w:jc w:val="left"/>
            </w:pPr>
          </w:p>
        </w:tc>
        <w:tc>
          <w:tcPr>
            <w:tcW w:w="3063" w:type="dxa"/>
          </w:tcPr>
          <w:p w:rsidR="000B343D" w:rsidRPr="00BA64FE" w:rsidRDefault="000B343D" w:rsidP="00DE0BD5">
            <w:pPr>
              <w:jc w:val="left"/>
            </w:pPr>
          </w:p>
        </w:tc>
        <w:tc>
          <w:tcPr>
            <w:tcW w:w="920" w:type="dxa"/>
          </w:tcPr>
          <w:p w:rsidR="000B343D" w:rsidRPr="00BA64FE" w:rsidRDefault="000B343D" w:rsidP="00DE0BD5">
            <w:pPr>
              <w:jc w:val="left"/>
            </w:pPr>
          </w:p>
        </w:tc>
      </w:tr>
    </w:tbl>
    <w:p w:rsidR="006A5633" w:rsidRPr="00BA64FE" w:rsidRDefault="006A5633" w:rsidP="004202F5"/>
    <w:p w:rsidR="004271AC" w:rsidRDefault="00216221" w:rsidP="00C4568C">
      <w:pPr>
        <w:pStyle w:val="Titre1"/>
      </w:pPr>
      <w:bookmarkStart w:id="1" w:name="_Toc524535149"/>
      <w:r>
        <w:lastRenderedPageBreak/>
        <w:t>I</w:t>
      </w:r>
      <w:r w:rsidR="00E330DF">
        <w:t>nstallation</w:t>
      </w:r>
      <w:r>
        <w:t xml:space="preserve"> </w:t>
      </w:r>
      <w:r w:rsidR="00E330DF">
        <w:t>environnement</w:t>
      </w:r>
      <w:r>
        <w:t xml:space="preserve"> E</w:t>
      </w:r>
      <w:r w:rsidR="00E330DF">
        <w:t>lasticsearch</w:t>
      </w:r>
      <w:r>
        <w:t xml:space="preserve"> &amp;K</w:t>
      </w:r>
      <w:r w:rsidR="00E541D0">
        <w:t>i</w:t>
      </w:r>
      <w:r>
        <w:t>bana</w:t>
      </w:r>
      <w:bookmarkEnd w:id="1"/>
    </w:p>
    <w:p w:rsidR="0028501A" w:rsidRPr="0028501A" w:rsidRDefault="00E844C8" w:rsidP="0028501A">
      <w:pPr>
        <w:pStyle w:val="Titre2"/>
      </w:pPr>
      <w:bookmarkStart w:id="2" w:name="_Toc524535150"/>
      <w:r>
        <w:t>Prerequis</w:t>
      </w:r>
      <w:bookmarkEnd w:id="2"/>
      <w:r>
        <w:t xml:space="preserve"> </w:t>
      </w:r>
    </w:p>
    <w:tbl>
      <w:tblPr>
        <w:tblStyle w:val="Tramemoyenne1-Accent6"/>
        <w:tblW w:w="9640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568"/>
        <w:gridCol w:w="9072"/>
      </w:tblGrid>
      <w:tr w:rsidR="00E844C8" w:rsidRPr="00244337" w:rsidTr="00BD13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2"/>
          </w:tcPr>
          <w:p w:rsidR="00E844C8" w:rsidRPr="00E844C8" w:rsidRDefault="00E844C8" w:rsidP="00EF15CA">
            <w:pPr>
              <w:rPr>
                <w:b w:val="0"/>
                <w:bCs w:val="0"/>
              </w:rPr>
            </w:pPr>
            <w:r>
              <w:t>Liste des prérequis</w:t>
            </w:r>
          </w:p>
        </w:tc>
      </w:tr>
      <w:tr w:rsidR="00E844C8" w:rsidRPr="00244337" w:rsidTr="00BD13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E844C8" w:rsidRPr="00244337" w:rsidRDefault="00E844C8" w:rsidP="00923424">
            <w:pPr>
              <w:pStyle w:val="Paragraphedeliste"/>
              <w:numPr>
                <w:ilvl w:val="0"/>
                <w:numId w:val="2"/>
              </w:numPr>
            </w:pPr>
          </w:p>
        </w:tc>
        <w:tc>
          <w:tcPr>
            <w:tcW w:w="9072" w:type="dxa"/>
            <w:vAlign w:val="center"/>
          </w:tcPr>
          <w:p w:rsidR="00E844C8" w:rsidRPr="00244337" w:rsidRDefault="00E844C8" w:rsidP="00E844C8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Système d’exploitation de la machine Virtuelle =&gt; Linux </w:t>
            </w:r>
            <w:proofErr w:type="spellStart"/>
            <w:r>
              <w:t>Redhat</w:t>
            </w:r>
            <w:proofErr w:type="spellEnd"/>
            <w:r>
              <w:t xml:space="preserve"> </w:t>
            </w:r>
            <w:proofErr w:type="spellStart"/>
            <w:r>
              <w:t>Centos</w:t>
            </w:r>
            <w:proofErr w:type="spellEnd"/>
            <w:r>
              <w:t xml:space="preserve"> 7 64bits</w:t>
            </w:r>
          </w:p>
        </w:tc>
      </w:tr>
      <w:tr w:rsidR="00E844C8" w:rsidRPr="00244337" w:rsidTr="00E844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E844C8" w:rsidRPr="00244337" w:rsidRDefault="00E844C8" w:rsidP="00923424">
            <w:pPr>
              <w:pStyle w:val="Paragraphedeliste"/>
              <w:numPr>
                <w:ilvl w:val="0"/>
                <w:numId w:val="2"/>
              </w:numPr>
            </w:pPr>
          </w:p>
        </w:tc>
        <w:tc>
          <w:tcPr>
            <w:tcW w:w="9072" w:type="dxa"/>
            <w:vAlign w:val="center"/>
          </w:tcPr>
          <w:p w:rsidR="00E844C8" w:rsidRDefault="00E844C8" w:rsidP="00E844C8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Docker de disponible sur l’environnement</w:t>
            </w:r>
          </w:p>
        </w:tc>
      </w:tr>
      <w:tr w:rsidR="00E844C8" w:rsidRPr="00244337" w:rsidTr="00E8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E844C8" w:rsidRPr="00244337" w:rsidRDefault="00E844C8" w:rsidP="00923424">
            <w:pPr>
              <w:pStyle w:val="Paragraphedeliste"/>
              <w:numPr>
                <w:ilvl w:val="0"/>
                <w:numId w:val="2"/>
              </w:numPr>
            </w:pPr>
          </w:p>
        </w:tc>
        <w:tc>
          <w:tcPr>
            <w:tcW w:w="9072" w:type="dxa"/>
            <w:vAlign w:val="center"/>
          </w:tcPr>
          <w:p w:rsidR="00E844C8" w:rsidRDefault="00E844C8" w:rsidP="00E844C8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Machine accessible en </w:t>
            </w:r>
            <w:proofErr w:type="spellStart"/>
            <w:r>
              <w:t>ssh</w:t>
            </w:r>
            <w:proofErr w:type="spellEnd"/>
            <w:r>
              <w:t xml:space="preserve">, </w:t>
            </w:r>
            <w:proofErr w:type="spellStart"/>
            <w:r>
              <w:t>sftp</w:t>
            </w:r>
            <w:proofErr w:type="spellEnd"/>
          </w:p>
        </w:tc>
      </w:tr>
      <w:tr w:rsidR="00D643C7" w:rsidRPr="00244337" w:rsidTr="00E844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D643C7" w:rsidRPr="00244337" w:rsidRDefault="00D643C7" w:rsidP="00923424">
            <w:pPr>
              <w:pStyle w:val="Paragraphedeliste"/>
              <w:numPr>
                <w:ilvl w:val="0"/>
                <w:numId w:val="2"/>
              </w:numPr>
            </w:pPr>
          </w:p>
        </w:tc>
        <w:tc>
          <w:tcPr>
            <w:tcW w:w="9072" w:type="dxa"/>
            <w:vAlign w:val="center"/>
          </w:tcPr>
          <w:p w:rsidR="002F5764" w:rsidRDefault="00D643C7" w:rsidP="00E844C8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Repository SVN : </w:t>
            </w:r>
            <w:hyperlink r:id="rId12" w:history="1">
              <w:r w:rsidR="002F5764" w:rsidRPr="00A562F5">
                <w:rPr>
                  <w:rStyle w:val="Lienhypertexte"/>
                </w:rPr>
                <w:t>http://192.168.186.82/svn/stages/trunk/2018-Monitoring/</w:t>
              </w:r>
            </w:hyperlink>
          </w:p>
        </w:tc>
      </w:tr>
    </w:tbl>
    <w:p w:rsidR="00E844C8" w:rsidRDefault="00E844C8" w:rsidP="009F7E4A"/>
    <w:p w:rsidR="00E844C8" w:rsidRDefault="0028501A" w:rsidP="0028501A">
      <w:pPr>
        <w:pStyle w:val="Titre2"/>
      </w:pPr>
      <w:bookmarkStart w:id="3" w:name="_Toc524535151"/>
      <w:r>
        <w:t>I</w:t>
      </w:r>
      <w:r w:rsidR="00DD2579">
        <w:t>n</w:t>
      </w:r>
      <w:r>
        <w:t>structions d’installation</w:t>
      </w:r>
      <w:bookmarkEnd w:id="3"/>
    </w:p>
    <w:p w:rsidR="00D643C7" w:rsidRDefault="00D643C7" w:rsidP="00D643C7">
      <w:pPr>
        <w:pStyle w:val="Titre3"/>
      </w:pPr>
      <w:bookmarkStart w:id="4" w:name="_Toc524535152"/>
      <w:r w:rsidRPr="00D643C7">
        <w:t>Création d</w:t>
      </w:r>
      <w:r>
        <w:t xml:space="preserve">es </w:t>
      </w:r>
      <w:r w:rsidRPr="00D643C7">
        <w:t>répertoire</w:t>
      </w:r>
      <w:r>
        <w:t>s</w:t>
      </w:r>
      <w:r w:rsidRPr="00D643C7">
        <w:t xml:space="preserve"> d'installation</w:t>
      </w:r>
      <w:bookmarkEnd w:id="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D643C7" w:rsidTr="00D643C7">
        <w:tc>
          <w:tcPr>
            <w:tcW w:w="9396" w:type="dxa"/>
            <w:shd w:val="clear" w:color="auto" w:fill="D9D9D9" w:themeFill="background1" w:themeFillShade="D9"/>
          </w:tcPr>
          <w:p w:rsidR="00D643C7" w:rsidRDefault="00D643C7" w:rsidP="00D643C7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D643C7" w:rsidRDefault="00D643C7" w:rsidP="00D643C7">
            <w:proofErr w:type="spellStart"/>
            <w:proofErr w:type="gramStart"/>
            <w:r>
              <w:t>mkdir</w:t>
            </w:r>
            <w:proofErr w:type="spellEnd"/>
            <w:proofErr w:type="gramEnd"/>
            <w:r>
              <w:t xml:space="preserve"> -m 755 /</w:t>
            </w:r>
            <w:proofErr w:type="spellStart"/>
            <w:r>
              <w:t>install</w:t>
            </w:r>
            <w:proofErr w:type="spellEnd"/>
          </w:p>
          <w:p w:rsidR="00D643C7" w:rsidRDefault="00D643C7" w:rsidP="00D643C7">
            <w:proofErr w:type="spellStart"/>
            <w:proofErr w:type="gramStart"/>
            <w:r>
              <w:t>mkdir</w:t>
            </w:r>
            <w:proofErr w:type="spellEnd"/>
            <w:proofErr w:type="gramEnd"/>
            <w:r>
              <w:t xml:space="preserve"> -m 755 /</w:t>
            </w:r>
            <w:proofErr w:type="spellStart"/>
            <w:r>
              <w:t>env_elk</w:t>
            </w:r>
            <w:proofErr w:type="spellEnd"/>
          </w:p>
        </w:tc>
      </w:tr>
    </w:tbl>
    <w:p w:rsidR="00D643C7" w:rsidRDefault="00D643C7" w:rsidP="00D643C7"/>
    <w:p w:rsidR="00D643C7" w:rsidRDefault="00D643C7" w:rsidP="00D643C7">
      <w:pPr>
        <w:pStyle w:val="Titre3"/>
      </w:pPr>
      <w:bookmarkStart w:id="5" w:name="_Toc524535153"/>
      <w:r>
        <w:t xml:space="preserve">Installation environnement docker </w:t>
      </w:r>
      <w:proofErr w:type="spellStart"/>
      <w:r w:rsidR="002F5764">
        <w:t>E</w:t>
      </w:r>
      <w:r>
        <w:t>lasticsearch</w:t>
      </w:r>
      <w:proofErr w:type="spellEnd"/>
      <w:r>
        <w:t xml:space="preserve"> / </w:t>
      </w:r>
      <w:proofErr w:type="spellStart"/>
      <w:r>
        <w:t>Kibana</w:t>
      </w:r>
      <w:bookmarkEnd w:id="5"/>
      <w:proofErr w:type="spellEnd"/>
    </w:p>
    <w:p w:rsidR="00D643C7" w:rsidRDefault="00D643C7" w:rsidP="00D643C7">
      <w:pPr>
        <w:pStyle w:val="Titre4"/>
      </w:pPr>
      <w:bookmarkStart w:id="6" w:name="_Toc524535154"/>
      <w:r>
        <w:t xml:space="preserve">Alternative 1 : </w:t>
      </w:r>
      <w:r w:rsidR="002F5764">
        <w:t xml:space="preserve">installation via </w:t>
      </w:r>
      <w:proofErr w:type="spellStart"/>
      <w:r w:rsidR="002F5764">
        <w:t>dockerfile</w:t>
      </w:r>
      <w:bookmarkEnd w:id="6"/>
      <w:proofErr w:type="spellEnd"/>
      <w:r w:rsidR="002F5764">
        <w:tab/>
      </w:r>
    </w:p>
    <w:p w:rsidR="002F5764" w:rsidRDefault="002F5764" w:rsidP="002F5764">
      <w:r>
        <w:t xml:space="preserve">Déposer via </w:t>
      </w:r>
      <w:proofErr w:type="spellStart"/>
      <w:r>
        <w:t>sftp</w:t>
      </w:r>
      <w:proofErr w:type="spellEnd"/>
      <w:r>
        <w:t xml:space="preserve"> le fichier </w:t>
      </w:r>
      <w:proofErr w:type="spellStart"/>
      <w:r w:rsidRPr="002F5764">
        <w:rPr>
          <w:b/>
        </w:rPr>
        <w:t>dockerfile</w:t>
      </w:r>
      <w:proofErr w:type="spellEnd"/>
      <w:r>
        <w:t xml:space="preserve"> dans le répertoire </w:t>
      </w:r>
      <w:proofErr w:type="spellStart"/>
      <w:r w:rsidRPr="002F5764">
        <w:rPr>
          <w:b/>
        </w:rPr>
        <w:t>install</w:t>
      </w:r>
      <w:proofErr w:type="spellEnd"/>
      <w:r>
        <w:rPr>
          <w:b/>
        </w:rPr>
        <w:t xml:space="preserve"> </w:t>
      </w:r>
      <w:r>
        <w:t xml:space="preserve">ce trouvant sur le repo </w:t>
      </w:r>
      <w:proofErr w:type="spellStart"/>
      <w:r>
        <w:t>svn</w:t>
      </w:r>
      <w:proofErr w:type="spellEnd"/>
      <w:r>
        <w:t xml:space="preserve"> d’</w:t>
      </w:r>
      <w:proofErr w:type="spellStart"/>
      <w:r>
        <w:t>amexio</w:t>
      </w:r>
      <w:proofErr w:type="spellEnd"/>
      <w:r>
        <w:t>.</w:t>
      </w:r>
    </w:p>
    <w:p w:rsidR="002F5764" w:rsidRPr="00DE7333" w:rsidRDefault="00DE7333" w:rsidP="00B52556">
      <w:pPr>
        <w:pStyle w:val="Paragraphedeliste"/>
        <w:numPr>
          <w:ilvl w:val="0"/>
          <w:numId w:val="15"/>
        </w:numPr>
        <w:rPr>
          <w:rStyle w:val="Emphase"/>
        </w:rPr>
      </w:pPr>
      <w:r>
        <w:rPr>
          <w:rStyle w:val="Emphase"/>
        </w:rPr>
        <w:t>Construction de l’image Docker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2F5764" w:rsidTr="00BD13B7">
        <w:tc>
          <w:tcPr>
            <w:tcW w:w="9396" w:type="dxa"/>
            <w:shd w:val="clear" w:color="auto" w:fill="D9D9D9" w:themeFill="background1" w:themeFillShade="D9"/>
          </w:tcPr>
          <w:p w:rsidR="00DE7333" w:rsidRDefault="009C5DE3" w:rsidP="00DE7333">
            <w:r>
              <w:t>A</w:t>
            </w:r>
            <w:r w:rsidR="00DE7333">
              <w:t xml:space="preserve">vec </w:t>
            </w:r>
            <w:proofErr w:type="gramStart"/>
            <w:r w:rsidR="00DE7333">
              <w:t>le user</w:t>
            </w:r>
            <w:proofErr w:type="gramEnd"/>
            <w:r w:rsidR="00DE7333">
              <w:t xml:space="preserve"> root</w:t>
            </w:r>
          </w:p>
          <w:p w:rsidR="00DE7333" w:rsidRDefault="00DE7333" w:rsidP="00DE7333">
            <w:proofErr w:type="gramStart"/>
            <w:r>
              <w:t>cd</w:t>
            </w:r>
            <w:proofErr w:type="gramEnd"/>
            <w:r>
              <w:t xml:space="preserve"> /</w:t>
            </w:r>
            <w:proofErr w:type="spellStart"/>
            <w:r>
              <w:t>install</w:t>
            </w:r>
            <w:proofErr w:type="spellEnd"/>
          </w:p>
          <w:p w:rsidR="002F5764" w:rsidRDefault="00DE7333" w:rsidP="00DE7333">
            <w:proofErr w:type="gramStart"/>
            <w:r>
              <w:t>docker</w:t>
            </w:r>
            <w:proofErr w:type="gramEnd"/>
            <w:r>
              <w:t xml:space="preserve"> </w:t>
            </w:r>
            <w:proofErr w:type="spellStart"/>
            <w:r>
              <w:t>build</w:t>
            </w:r>
            <w:proofErr w:type="spellEnd"/>
            <w:r>
              <w:t xml:space="preserve"> . -t </w:t>
            </w:r>
            <w:proofErr w:type="spellStart"/>
            <w:r>
              <w:t>elk_</w:t>
            </w:r>
            <w:proofErr w:type="gramStart"/>
            <w:r>
              <w:t>kibana</w:t>
            </w:r>
            <w:proofErr w:type="spellEnd"/>
            <w:r>
              <w:t xml:space="preserve">  -</w:t>
            </w:r>
            <w:proofErr w:type="gramEnd"/>
            <w:r>
              <w:t>f dockerfile.ini</w:t>
            </w:r>
          </w:p>
        </w:tc>
      </w:tr>
    </w:tbl>
    <w:p w:rsidR="002F5764" w:rsidRDefault="002F5764" w:rsidP="002F5764"/>
    <w:p w:rsidR="00DE7333" w:rsidRDefault="00DE7333" w:rsidP="00B52556">
      <w:pPr>
        <w:pStyle w:val="Paragraphedeliste"/>
        <w:numPr>
          <w:ilvl w:val="0"/>
          <w:numId w:val="15"/>
        </w:numPr>
        <w:rPr>
          <w:rStyle w:val="Emphase"/>
        </w:rPr>
      </w:pPr>
      <w:r>
        <w:rPr>
          <w:rStyle w:val="Emphase"/>
        </w:rPr>
        <w:t>Lancement du container docker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DE7333" w:rsidTr="00BD13B7">
        <w:tc>
          <w:tcPr>
            <w:tcW w:w="9396" w:type="dxa"/>
            <w:shd w:val="clear" w:color="auto" w:fill="D9D9D9" w:themeFill="background1" w:themeFillShade="D9"/>
          </w:tcPr>
          <w:p w:rsidR="00DE7333" w:rsidRDefault="009C5DE3" w:rsidP="00DE7333">
            <w:r>
              <w:t>A</w:t>
            </w:r>
            <w:r w:rsidR="00DE7333">
              <w:t xml:space="preserve">vec </w:t>
            </w:r>
            <w:proofErr w:type="gramStart"/>
            <w:r w:rsidR="00DE7333">
              <w:t>le user</w:t>
            </w:r>
            <w:proofErr w:type="gramEnd"/>
            <w:r w:rsidR="00DE7333">
              <w:t xml:space="preserve"> root</w:t>
            </w:r>
          </w:p>
          <w:p w:rsidR="009C5DE3" w:rsidRDefault="00DE7333" w:rsidP="00DE7333">
            <w:proofErr w:type="gramStart"/>
            <w:r>
              <w:t>docker</w:t>
            </w:r>
            <w:proofErr w:type="gramEnd"/>
            <w:r>
              <w:t xml:space="preserve"> run -d -p 9200:9200 -p 5601:5601 </w:t>
            </w:r>
            <w:proofErr w:type="spellStart"/>
            <w:r>
              <w:t>elk_kibana</w:t>
            </w:r>
            <w:proofErr w:type="spellEnd"/>
          </w:p>
        </w:tc>
      </w:tr>
    </w:tbl>
    <w:p w:rsidR="00DE7333" w:rsidRDefault="00DE7333">
      <w:pPr>
        <w:spacing w:before="0" w:after="200" w:line="276" w:lineRule="auto"/>
        <w:jc w:val="left"/>
      </w:pPr>
      <w:r>
        <w:br w:type="page"/>
      </w:r>
    </w:p>
    <w:p w:rsidR="00DE7333" w:rsidRPr="00DE7333" w:rsidRDefault="00DE7333" w:rsidP="00B52556">
      <w:pPr>
        <w:pStyle w:val="Paragraphedeliste"/>
        <w:numPr>
          <w:ilvl w:val="0"/>
          <w:numId w:val="15"/>
        </w:numPr>
        <w:rPr>
          <w:rStyle w:val="Emphase"/>
        </w:rPr>
      </w:pPr>
      <w:r w:rsidRPr="00DE7333">
        <w:rPr>
          <w:rStyle w:val="Emphase"/>
        </w:rPr>
        <w:lastRenderedPageBreak/>
        <w:t>Arrêt du container lancé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DE7333" w:rsidTr="00BD13B7">
        <w:tc>
          <w:tcPr>
            <w:tcW w:w="9396" w:type="dxa"/>
            <w:shd w:val="clear" w:color="auto" w:fill="D9D9D9" w:themeFill="background1" w:themeFillShade="D9"/>
          </w:tcPr>
          <w:p w:rsidR="00DE7333" w:rsidRDefault="001975C6" w:rsidP="00DE7333">
            <w:r>
              <w:t>Avec</w:t>
            </w:r>
            <w:r w:rsidR="00DE7333">
              <w:t xml:space="preserve"> </w:t>
            </w:r>
            <w:proofErr w:type="gramStart"/>
            <w:r w:rsidR="00DE7333">
              <w:t>le user</w:t>
            </w:r>
            <w:proofErr w:type="gramEnd"/>
            <w:r w:rsidR="00DE7333">
              <w:t xml:space="preserve"> root</w:t>
            </w:r>
          </w:p>
          <w:p w:rsidR="00DE7333" w:rsidRDefault="00DE7333" w:rsidP="00DE7333">
            <w:proofErr w:type="gramStart"/>
            <w:r>
              <w:t>docker</w:t>
            </w:r>
            <w:proofErr w:type="gramEnd"/>
            <w:r>
              <w:t xml:space="preserve"> stop </w:t>
            </w:r>
            <w:proofErr w:type="spellStart"/>
            <w:r>
              <w:t>elk_kibana</w:t>
            </w:r>
            <w:proofErr w:type="spellEnd"/>
          </w:p>
        </w:tc>
      </w:tr>
    </w:tbl>
    <w:p w:rsidR="00DE7333" w:rsidRDefault="00DE7333" w:rsidP="00E844C8"/>
    <w:p w:rsidR="00E440C7" w:rsidRDefault="00E440C7" w:rsidP="00E440C7">
      <w:pPr>
        <w:pStyle w:val="Titre4"/>
      </w:pPr>
      <w:bookmarkStart w:id="7" w:name="_Toc524535155"/>
      <w:r>
        <w:t>Al</w:t>
      </w:r>
      <w:r w:rsidR="001975C6">
        <w:t>t</w:t>
      </w:r>
      <w:r>
        <w:t>ernative 2 :</w:t>
      </w:r>
      <w:r w:rsidR="001975C6">
        <w:t xml:space="preserve"> Installation via une image docker communautaire</w:t>
      </w:r>
      <w:bookmarkEnd w:id="7"/>
      <w:r w:rsidR="001975C6">
        <w:t xml:space="preserve"> </w:t>
      </w:r>
    </w:p>
    <w:p w:rsidR="001975C6" w:rsidRDefault="001975C6" w:rsidP="001975C6">
      <w:r>
        <w:t>Il s’agit de télécharger une image existante fournie par la communauté afin de servir, cette méthode a pour avantage d’utilisé une version d’</w:t>
      </w:r>
      <w:proofErr w:type="spellStart"/>
      <w:r>
        <w:t>Elasticsearch</w:t>
      </w:r>
      <w:proofErr w:type="spellEnd"/>
      <w:r>
        <w:t xml:space="preserve"> sous docker déjà éprouvée.</w:t>
      </w:r>
    </w:p>
    <w:p w:rsidR="001975C6" w:rsidRDefault="001975C6" w:rsidP="001975C6"/>
    <w:p w:rsidR="001975C6" w:rsidRPr="001975C6" w:rsidRDefault="001975C6" w:rsidP="00B52556">
      <w:pPr>
        <w:pStyle w:val="Paragraphedeliste"/>
        <w:numPr>
          <w:ilvl w:val="0"/>
          <w:numId w:val="16"/>
        </w:numPr>
        <w:rPr>
          <w:rStyle w:val="Emphase"/>
        </w:rPr>
      </w:pPr>
      <w:r w:rsidRPr="001975C6">
        <w:rPr>
          <w:rStyle w:val="Emphase"/>
        </w:rPr>
        <w:t>Téléchargement de l’image docker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1975C6" w:rsidTr="00BD13B7">
        <w:tc>
          <w:tcPr>
            <w:tcW w:w="9396" w:type="dxa"/>
            <w:shd w:val="clear" w:color="auto" w:fill="D9D9D9" w:themeFill="background1" w:themeFillShade="D9"/>
          </w:tcPr>
          <w:p w:rsidR="001975C6" w:rsidRDefault="001975C6" w:rsidP="001975C6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1975C6" w:rsidRDefault="001975C6" w:rsidP="001975C6">
            <w:proofErr w:type="gramStart"/>
            <w:r>
              <w:t>docker</w:t>
            </w:r>
            <w:proofErr w:type="gramEnd"/>
            <w:r>
              <w:t xml:space="preserve"> pull docker.io/</w:t>
            </w:r>
            <w:proofErr w:type="spellStart"/>
            <w:r>
              <w:t>sebp</w:t>
            </w:r>
            <w:proofErr w:type="spellEnd"/>
            <w:r>
              <w:t>/</w:t>
            </w:r>
            <w:proofErr w:type="spellStart"/>
            <w:r>
              <w:t>elk</w:t>
            </w:r>
            <w:proofErr w:type="spellEnd"/>
          </w:p>
        </w:tc>
      </w:tr>
    </w:tbl>
    <w:p w:rsidR="001975C6" w:rsidRDefault="001975C6" w:rsidP="001975C6"/>
    <w:p w:rsidR="001975C6" w:rsidRPr="001975C6" w:rsidRDefault="001975C6" w:rsidP="00B52556">
      <w:pPr>
        <w:pStyle w:val="Paragraphedeliste"/>
        <w:numPr>
          <w:ilvl w:val="0"/>
          <w:numId w:val="16"/>
        </w:numPr>
        <w:rPr>
          <w:rStyle w:val="Emphase"/>
        </w:rPr>
      </w:pPr>
      <w:r w:rsidRPr="001975C6">
        <w:rPr>
          <w:rStyle w:val="Emphase"/>
        </w:rPr>
        <w:t xml:space="preserve">Lancement du container docker depuis l’image en activant seulement </w:t>
      </w:r>
      <w:proofErr w:type="spellStart"/>
      <w:r w:rsidRPr="001975C6">
        <w:rPr>
          <w:rStyle w:val="Emphase"/>
        </w:rPr>
        <w:t>Elasticsearch</w:t>
      </w:r>
      <w:proofErr w:type="spellEnd"/>
      <w:r w:rsidRPr="001975C6">
        <w:rPr>
          <w:rStyle w:val="Emphase"/>
        </w:rPr>
        <w:t xml:space="preserve"> &amp; </w:t>
      </w:r>
      <w:proofErr w:type="spellStart"/>
      <w:r w:rsidRPr="001975C6">
        <w:rPr>
          <w:rStyle w:val="Emphase"/>
        </w:rPr>
        <w:t>Kibana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1975C6" w:rsidTr="001975C6">
        <w:trPr>
          <w:trHeight w:val="757"/>
        </w:trPr>
        <w:tc>
          <w:tcPr>
            <w:tcW w:w="9396" w:type="dxa"/>
            <w:shd w:val="clear" w:color="auto" w:fill="D9D9D9" w:themeFill="background1" w:themeFillShade="D9"/>
          </w:tcPr>
          <w:p w:rsidR="001975C6" w:rsidRDefault="001975C6" w:rsidP="001975C6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1975C6" w:rsidRDefault="000353B0" w:rsidP="001975C6">
            <w:proofErr w:type="gramStart"/>
            <w:r w:rsidRPr="000353B0">
              <w:t>docker</w:t>
            </w:r>
            <w:proofErr w:type="gramEnd"/>
            <w:r w:rsidRPr="000353B0">
              <w:t xml:space="preserve"> run -p 5601:5601 -p 9200:9200 -p 5044:5044 -</w:t>
            </w:r>
            <w:proofErr w:type="spellStart"/>
            <w:r w:rsidRPr="000353B0">
              <w:t>it</w:t>
            </w:r>
            <w:proofErr w:type="spellEnd"/>
            <w:r w:rsidRPr="000353B0">
              <w:t xml:space="preserve"> --</w:t>
            </w:r>
            <w:proofErr w:type="spellStart"/>
            <w:r w:rsidRPr="000353B0">
              <w:t>name</w:t>
            </w:r>
            <w:proofErr w:type="spellEnd"/>
            <w:r w:rsidRPr="000353B0">
              <w:t xml:space="preserve"> </w:t>
            </w:r>
            <w:proofErr w:type="spellStart"/>
            <w:r w:rsidRPr="000353B0">
              <w:t>elk_kibana</w:t>
            </w:r>
            <w:proofErr w:type="spellEnd"/>
            <w:r w:rsidRPr="000353B0">
              <w:t xml:space="preserve"> docker.io/</w:t>
            </w:r>
            <w:proofErr w:type="spellStart"/>
            <w:r w:rsidRPr="000353B0">
              <w:t>sebp</w:t>
            </w:r>
            <w:proofErr w:type="spellEnd"/>
            <w:r w:rsidRPr="000353B0">
              <w:t>/</w:t>
            </w:r>
            <w:proofErr w:type="spellStart"/>
            <w:r w:rsidRPr="000353B0">
              <w:t>elk</w:t>
            </w:r>
            <w:proofErr w:type="spellEnd"/>
          </w:p>
        </w:tc>
      </w:tr>
    </w:tbl>
    <w:p w:rsidR="001975C6" w:rsidRDefault="001975C6" w:rsidP="001975C6"/>
    <w:p w:rsidR="001975C6" w:rsidRPr="00DE7333" w:rsidRDefault="001975C6" w:rsidP="00B52556">
      <w:pPr>
        <w:pStyle w:val="Paragraphedeliste"/>
        <w:numPr>
          <w:ilvl w:val="0"/>
          <w:numId w:val="16"/>
        </w:numPr>
        <w:rPr>
          <w:rStyle w:val="Emphase"/>
        </w:rPr>
      </w:pPr>
      <w:r w:rsidRPr="00DE7333">
        <w:rPr>
          <w:rStyle w:val="Emphase"/>
        </w:rPr>
        <w:t>Arrêt du container lancé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1975C6" w:rsidTr="00BD13B7">
        <w:tc>
          <w:tcPr>
            <w:tcW w:w="9396" w:type="dxa"/>
            <w:shd w:val="clear" w:color="auto" w:fill="D9D9D9" w:themeFill="background1" w:themeFillShade="D9"/>
          </w:tcPr>
          <w:p w:rsidR="001975C6" w:rsidRDefault="001975C6" w:rsidP="00BD13B7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1975C6" w:rsidRDefault="001975C6" w:rsidP="00BD13B7">
            <w:proofErr w:type="gramStart"/>
            <w:r>
              <w:t>docker</w:t>
            </w:r>
            <w:proofErr w:type="gramEnd"/>
            <w:r>
              <w:t xml:space="preserve"> stop </w:t>
            </w:r>
            <w:proofErr w:type="spellStart"/>
            <w:r>
              <w:t>elk_kibana</w:t>
            </w:r>
            <w:proofErr w:type="spellEnd"/>
          </w:p>
        </w:tc>
      </w:tr>
    </w:tbl>
    <w:p w:rsidR="001975C6" w:rsidRDefault="001975C6" w:rsidP="001975C6"/>
    <w:p w:rsidR="001975C6" w:rsidRDefault="0049628F" w:rsidP="0049628F">
      <w:pPr>
        <w:pStyle w:val="Titre3"/>
      </w:pPr>
      <w:bookmarkStart w:id="8" w:name="_Toc524535156"/>
      <w:r>
        <w:t xml:space="preserve">Installation de </w:t>
      </w:r>
      <w:proofErr w:type="spellStart"/>
      <w:r>
        <w:t>Metricbeat</w:t>
      </w:r>
      <w:bookmarkEnd w:id="8"/>
      <w:proofErr w:type="spellEnd"/>
    </w:p>
    <w:p w:rsidR="0049628F" w:rsidRPr="0049628F" w:rsidRDefault="0049628F" w:rsidP="0049628F">
      <w:r>
        <w:t xml:space="preserve">Il s’agit d’installation le module </w:t>
      </w:r>
      <w:proofErr w:type="spellStart"/>
      <w:r>
        <w:t>Metricbeat</w:t>
      </w:r>
      <w:proofErr w:type="spellEnd"/>
      <w:r>
        <w:t xml:space="preserve"> servant </w:t>
      </w:r>
      <w:r w:rsidR="00310B2F">
        <w:t>à</w:t>
      </w:r>
      <w:r>
        <w:t xml:space="preserve"> envoy</w:t>
      </w:r>
      <w:r w:rsidR="00310B2F">
        <w:t>er</w:t>
      </w:r>
      <w:r>
        <w:t xml:space="preserve"> les informations système à </w:t>
      </w:r>
      <w:proofErr w:type="spellStart"/>
      <w:r>
        <w:t>Elasticsearch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49628F" w:rsidTr="00BD13B7">
        <w:tc>
          <w:tcPr>
            <w:tcW w:w="9396" w:type="dxa"/>
            <w:shd w:val="clear" w:color="auto" w:fill="D9D9D9" w:themeFill="background1" w:themeFillShade="D9"/>
          </w:tcPr>
          <w:p w:rsidR="0049628F" w:rsidRDefault="009C5DE3" w:rsidP="0049628F">
            <w:r>
              <w:t>A</w:t>
            </w:r>
            <w:r w:rsidR="0049628F">
              <w:t xml:space="preserve">vec le user </w:t>
            </w:r>
            <w:proofErr w:type="gramStart"/>
            <w:r w:rsidR="0049628F">
              <w:t>root:</w:t>
            </w:r>
            <w:proofErr w:type="gramEnd"/>
          </w:p>
          <w:p w:rsidR="0049628F" w:rsidRDefault="0049628F" w:rsidP="0049628F">
            <w:proofErr w:type="spellStart"/>
            <w:proofErr w:type="gramStart"/>
            <w:r>
              <w:t>curl</w:t>
            </w:r>
            <w:proofErr w:type="spellEnd"/>
            <w:proofErr w:type="gramEnd"/>
            <w:r>
              <w:t xml:space="preserve"> -L -O https://artifacts.elastic.co/downloads/beats/metricbeat/metricbeat-6.3.0-x86_64.rpm</w:t>
            </w:r>
          </w:p>
          <w:p w:rsidR="0049628F" w:rsidRDefault="0049628F" w:rsidP="0049628F">
            <w:proofErr w:type="spellStart"/>
            <w:proofErr w:type="gramStart"/>
            <w:r>
              <w:t>sudo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rpm</w:t>
            </w:r>
            <w:proofErr w:type="spellEnd"/>
            <w:r>
              <w:t xml:space="preserve"> -vi metricbeat-6.3.0-x86_64.rpm</w:t>
            </w:r>
          </w:p>
        </w:tc>
      </w:tr>
    </w:tbl>
    <w:p w:rsidR="007757B2" w:rsidRDefault="00310B2F" w:rsidP="00B52556">
      <w:r>
        <w:br w:type="page"/>
      </w:r>
    </w:p>
    <w:p w:rsidR="0049628F" w:rsidRDefault="00310B2F" w:rsidP="00310B2F">
      <w:pPr>
        <w:pStyle w:val="Titre3"/>
      </w:pPr>
      <w:bookmarkStart w:id="9" w:name="_Toc524535157"/>
      <w:r>
        <w:lastRenderedPageBreak/>
        <w:t xml:space="preserve">Installation de </w:t>
      </w:r>
      <w:proofErr w:type="spellStart"/>
      <w:r>
        <w:t>Packetbeat</w:t>
      </w:r>
      <w:bookmarkEnd w:id="9"/>
      <w:proofErr w:type="spellEnd"/>
    </w:p>
    <w:p w:rsidR="00310B2F" w:rsidRPr="0049628F" w:rsidRDefault="00310B2F" w:rsidP="00310B2F">
      <w:r>
        <w:t xml:space="preserve">Il s’agit d’installation le module </w:t>
      </w:r>
      <w:proofErr w:type="spellStart"/>
      <w:r>
        <w:t>Packetbeat</w:t>
      </w:r>
      <w:proofErr w:type="spellEnd"/>
      <w:r>
        <w:t xml:space="preserve"> servant à envoyer les informations système à </w:t>
      </w:r>
      <w:proofErr w:type="spellStart"/>
      <w:r>
        <w:t>Elasticsearch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310B2F" w:rsidTr="00BD13B7">
        <w:tc>
          <w:tcPr>
            <w:tcW w:w="9396" w:type="dxa"/>
            <w:shd w:val="clear" w:color="auto" w:fill="D9D9D9" w:themeFill="background1" w:themeFillShade="D9"/>
          </w:tcPr>
          <w:p w:rsidR="00310B2F" w:rsidRDefault="00310B2F" w:rsidP="00310B2F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310B2F" w:rsidRDefault="00310B2F" w:rsidP="00310B2F">
            <w:proofErr w:type="spellStart"/>
            <w:proofErr w:type="gramStart"/>
            <w:r>
              <w:t>sudo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yum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libpcap</w:t>
            </w:r>
            <w:proofErr w:type="spellEnd"/>
          </w:p>
          <w:p w:rsidR="00310B2F" w:rsidRDefault="00310B2F" w:rsidP="00310B2F">
            <w:proofErr w:type="spellStart"/>
            <w:proofErr w:type="gramStart"/>
            <w:r>
              <w:t>curl</w:t>
            </w:r>
            <w:proofErr w:type="spellEnd"/>
            <w:proofErr w:type="gramEnd"/>
            <w:r>
              <w:t xml:space="preserve"> -L -O https://artifacts.elastic.co/downloads/beats/packetbeat/packetbeat-6.3.0-x86_64.rpm</w:t>
            </w:r>
          </w:p>
          <w:p w:rsidR="00310B2F" w:rsidRDefault="00310B2F" w:rsidP="00310B2F">
            <w:proofErr w:type="spellStart"/>
            <w:proofErr w:type="gramStart"/>
            <w:r>
              <w:t>sudo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rpm</w:t>
            </w:r>
            <w:proofErr w:type="spellEnd"/>
            <w:r>
              <w:t xml:space="preserve"> -vi packetbeat-6.3.0-x86_64.rpm</w:t>
            </w:r>
          </w:p>
        </w:tc>
      </w:tr>
    </w:tbl>
    <w:p w:rsidR="00310B2F" w:rsidRDefault="00310B2F" w:rsidP="00310B2F"/>
    <w:p w:rsidR="00310B2F" w:rsidRDefault="00B52556" w:rsidP="00B52556">
      <w:pPr>
        <w:pStyle w:val="Titre3"/>
      </w:pPr>
      <w:bookmarkStart w:id="10" w:name="_Toc524535158"/>
      <w:r>
        <w:t xml:space="preserve">Installation des configuration </w:t>
      </w:r>
      <w:proofErr w:type="spellStart"/>
      <w:r>
        <w:t>Metricbeat</w:t>
      </w:r>
      <w:proofErr w:type="spellEnd"/>
      <w:r>
        <w:t>/</w:t>
      </w:r>
      <w:proofErr w:type="spellStart"/>
      <w:r>
        <w:t>Packetbeat</w:t>
      </w:r>
      <w:bookmarkEnd w:id="10"/>
      <w:proofErr w:type="spellEnd"/>
    </w:p>
    <w:p w:rsidR="00B52556" w:rsidRPr="00B52556" w:rsidRDefault="00B52556" w:rsidP="00B52556">
      <w:pPr>
        <w:pStyle w:val="Paragraphedeliste"/>
        <w:numPr>
          <w:ilvl w:val="0"/>
          <w:numId w:val="17"/>
        </w:numPr>
        <w:rPr>
          <w:rStyle w:val="Emphase"/>
        </w:rPr>
      </w:pPr>
      <w:r w:rsidRPr="00B52556">
        <w:rPr>
          <w:rStyle w:val="Emphase"/>
        </w:rPr>
        <w:t xml:space="preserve">Déposer le package de configuration </w:t>
      </w:r>
      <w:proofErr w:type="spellStart"/>
      <w:r w:rsidRPr="00B52556">
        <w:rPr>
          <w:rStyle w:val="Emphase"/>
        </w:rPr>
        <w:t>Metricbeat</w:t>
      </w:r>
      <w:proofErr w:type="spellEnd"/>
      <w:r w:rsidRPr="00B52556">
        <w:rPr>
          <w:rStyle w:val="Emphase"/>
        </w:rPr>
        <w:t>/</w:t>
      </w:r>
      <w:proofErr w:type="spellStart"/>
      <w:r w:rsidRPr="00B52556">
        <w:rPr>
          <w:rStyle w:val="Emphase"/>
        </w:rPr>
        <w:t>Packetbeat</w:t>
      </w:r>
      <w:proofErr w:type="spellEnd"/>
      <w:r w:rsidRPr="00B52556">
        <w:rPr>
          <w:rStyle w:val="Emphase"/>
        </w:rPr>
        <w:t xml:space="preserve"> dans le </w:t>
      </w:r>
      <w:proofErr w:type="spellStart"/>
      <w:r w:rsidRPr="00B52556">
        <w:rPr>
          <w:rStyle w:val="Emphase"/>
        </w:rPr>
        <w:t>repertoire</w:t>
      </w:r>
      <w:proofErr w:type="spellEnd"/>
      <w:r w:rsidRPr="00B52556">
        <w:rPr>
          <w:rStyle w:val="Emphase"/>
        </w:rPr>
        <w:t xml:space="preserve"> </w:t>
      </w:r>
      <w:proofErr w:type="spellStart"/>
      <w:r w:rsidRPr="00B52556">
        <w:rPr>
          <w:rStyle w:val="Emphase"/>
        </w:rPr>
        <w:t>install</w:t>
      </w:r>
      <w:proofErr w:type="spellEnd"/>
    </w:p>
    <w:p w:rsidR="00B52556" w:rsidRDefault="00B52556" w:rsidP="00E844C8">
      <w:pPr>
        <w:rPr>
          <w:b/>
        </w:rPr>
      </w:pPr>
      <w:r>
        <w:t xml:space="preserve">Déposer en </w:t>
      </w:r>
      <w:proofErr w:type="spellStart"/>
      <w:r>
        <w:t>sftp</w:t>
      </w:r>
      <w:proofErr w:type="spellEnd"/>
      <w:r>
        <w:t xml:space="preserve"> le package de configuration « </w:t>
      </w:r>
      <w:r w:rsidRPr="00B52556">
        <w:rPr>
          <w:b/>
        </w:rPr>
        <w:t>conf_metric_packet_beat.tar</w:t>
      </w:r>
      <w:r>
        <w:t xml:space="preserve"> » dans le répertoire </w:t>
      </w:r>
      <w:proofErr w:type="spellStart"/>
      <w:r w:rsidRPr="00B52556">
        <w:rPr>
          <w:b/>
        </w:rPr>
        <w:t>install</w:t>
      </w:r>
      <w:proofErr w:type="spellEnd"/>
    </w:p>
    <w:p w:rsidR="00B52556" w:rsidRPr="00B52556" w:rsidRDefault="00B52556" w:rsidP="00E844C8">
      <w:r w:rsidRPr="00B52556">
        <w:t>Puis lancer les commandes suivantes :</w:t>
      </w:r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B52556" w:rsidTr="00B52556">
        <w:tc>
          <w:tcPr>
            <w:tcW w:w="9396" w:type="dxa"/>
            <w:shd w:val="clear" w:color="auto" w:fill="D9D9D9" w:themeFill="background1" w:themeFillShade="D9"/>
          </w:tcPr>
          <w:p w:rsidR="00B52556" w:rsidRDefault="00B52556" w:rsidP="00B52556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740C0A" w:rsidRDefault="00B52556" w:rsidP="00B52556">
            <w:proofErr w:type="gramStart"/>
            <w:r>
              <w:t>cd</w:t>
            </w:r>
            <w:proofErr w:type="gramEnd"/>
            <w:r>
              <w:t xml:space="preserve"> /</w:t>
            </w:r>
            <w:proofErr w:type="spellStart"/>
            <w:r>
              <w:t>install</w:t>
            </w:r>
            <w:proofErr w:type="spellEnd"/>
          </w:p>
          <w:p w:rsidR="00B52556" w:rsidRDefault="00740C0A" w:rsidP="00B52556">
            <w:proofErr w:type="gramStart"/>
            <w:r>
              <w:t>chmod</w:t>
            </w:r>
            <w:proofErr w:type="gramEnd"/>
            <w:r>
              <w:t xml:space="preserve"> 755 </w:t>
            </w:r>
            <w:r w:rsidR="00B52556">
              <w:t>conf_metric_packet_beat.tar</w:t>
            </w:r>
          </w:p>
        </w:tc>
      </w:tr>
    </w:tbl>
    <w:p w:rsidR="00740C0A" w:rsidRDefault="00740C0A" w:rsidP="00E844C8"/>
    <w:p w:rsidR="00740C0A" w:rsidRPr="00740C0A" w:rsidRDefault="00740C0A" w:rsidP="00740C0A">
      <w:pPr>
        <w:pStyle w:val="Paragraphedeliste"/>
        <w:numPr>
          <w:ilvl w:val="0"/>
          <w:numId w:val="17"/>
        </w:numPr>
        <w:rPr>
          <w:rStyle w:val="Emphase"/>
        </w:rPr>
      </w:pPr>
      <w:proofErr w:type="spellStart"/>
      <w:r w:rsidRPr="00740C0A">
        <w:rPr>
          <w:rStyle w:val="Emphase"/>
        </w:rPr>
        <w:t>Untar</w:t>
      </w:r>
      <w:proofErr w:type="spellEnd"/>
      <w:r w:rsidRPr="00740C0A">
        <w:rPr>
          <w:rStyle w:val="Emphase"/>
        </w:rPr>
        <w:t xml:space="preserve"> le package puis copy des configurations </w:t>
      </w:r>
      <w:proofErr w:type="spellStart"/>
      <w:r w:rsidRPr="00740C0A">
        <w:rPr>
          <w:rStyle w:val="Emphase"/>
        </w:rPr>
        <w:t>metricbeat</w:t>
      </w:r>
      <w:proofErr w:type="spellEnd"/>
      <w:r w:rsidRPr="00740C0A">
        <w:rPr>
          <w:rStyle w:val="Emphase"/>
        </w:rPr>
        <w:t>/</w:t>
      </w:r>
      <w:proofErr w:type="spellStart"/>
      <w:r w:rsidRPr="00740C0A">
        <w:rPr>
          <w:rStyle w:val="Emphase"/>
        </w:rPr>
        <w:t>packetbeat</w:t>
      </w:r>
      <w:proofErr w:type="spellEnd"/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740C0A" w:rsidTr="00BD13B7">
        <w:tc>
          <w:tcPr>
            <w:tcW w:w="9396" w:type="dxa"/>
            <w:shd w:val="clear" w:color="auto" w:fill="D9D9D9" w:themeFill="background1" w:themeFillShade="D9"/>
          </w:tcPr>
          <w:p w:rsidR="00740C0A" w:rsidRDefault="00740C0A" w:rsidP="00740C0A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740C0A" w:rsidRDefault="00740C0A" w:rsidP="00740C0A">
            <w:proofErr w:type="gramStart"/>
            <w:r>
              <w:t>cd</w:t>
            </w:r>
            <w:proofErr w:type="gramEnd"/>
            <w:r>
              <w:t xml:space="preserve"> /</w:t>
            </w:r>
            <w:proofErr w:type="spellStart"/>
            <w:r>
              <w:t>install</w:t>
            </w:r>
            <w:proofErr w:type="spellEnd"/>
          </w:p>
          <w:p w:rsidR="00740C0A" w:rsidRDefault="00740C0A" w:rsidP="00740C0A">
            <w:proofErr w:type="gramStart"/>
            <w:r>
              <w:t>tar</w:t>
            </w:r>
            <w:proofErr w:type="gramEnd"/>
            <w:r>
              <w:t xml:space="preserve"> -</w:t>
            </w:r>
            <w:proofErr w:type="spellStart"/>
            <w:r>
              <w:t>xvf</w:t>
            </w:r>
            <w:proofErr w:type="spellEnd"/>
            <w:r>
              <w:t xml:space="preserve"> conf_metric_packet_beat.tar</w:t>
            </w:r>
          </w:p>
          <w:p w:rsidR="00740C0A" w:rsidRDefault="00740C0A" w:rsidP="00740C0A">
            <w:proofErr w:type="spellStart"/>
            <w:proofErr w:type="gramStart"/>
            <w:r>
              <w:t>cp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metricbeat.yml</w:t>
            </w:r>
            <w:proofErr w:type="spellEnd"/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metricbeat</w:t>
            </w:r>
            <w:proofErr w:type="spellEnd"/>
          </w:p>
          <w:p w:rsidR="00740C0A" w:rsidRDefault="00740C0A" w:rsidP="00740C0A">
            <w:proofErr w:type="spellStart"/>
            <w:proofErr w:type="gramStart"/>
            <w:r>
              <w:t>cp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packetbeat.yml</w:t>
            </w:r>
            <w:proofErr w:type="spellEnd"/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packetbeat</w:t>
            </w:r>
            <w:proofErr w:type="spellEnd"/>
          </w:p>
        </w:tc>
      </w:tr>
    </w:tbl>
    <w:p w:rsidR="00740C0A" w:rsidRDefault="00740C0A" w:rsidP="00E844C8"/>
    <w:p w:rsidR="00740C0A" w:rsidRPr="00740C0A" w:rsidRDefault="00740C0A" w:rsidP="00740C0A">
      <w:pPr>
        <w:pStyle w:val="Paragraphedeliste"/>
        <w:numPr>
          <w:ilvl w:val="0"/>
          <w:numId w:val="17"/>
        </w:numPr>
        <w:rPr>
          <w:rStyle w:val="Emphase"/>
        </w:rPr>
      </w:pPr>
      <w:r w:rsidRPr="00740C0A">
        <w:rPr>
          <w:rStyle w:val="Emphase"/>
        </w:rPr>
        <w:t xml:space="preserve">Activation des modules </w:t>
      </w:r>
      <w:proofErr w:type="spellStart"/>
      <w:r w:rsidRPr="00740C0A">
        <w:rPr>
          <w:rStyle w:val="Emphase"/>
        </w:rPr>
        <w:t>Metricbeat</w:t>
      </w:r>
      <w:proofErr w:type="spellEnd"/>
      <w:r w:rsidRPr="00740C0A">
        <w:rPr>
          <w:rStyle w:val="Emphase"/>
        </w:rPr>
        <w:t xml:space="preserve"> nécessaire</w:t>
      </w:r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740C0A" w:rsidTr="00BD13B7">
        <w:tc>
          <w:tcPr>
            <w:tcW w:w="9396" w:type="dxa"/>
            <w:shd w:val="clear" w:color="auto" w:fill="D9D9D9" w:themeFill="background1" w:themeFillShade="D9"/>
          </w:tcPr>
          <w:p w:rsidR="00740C0A" w:rsidRDefault="00740C0A" w:rsidP="00740C0A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740C0A" w:rsidRDefault="00740C0A" w:rsidP="00740C0A">
            <w:proofErr w:type="spellStart"/>
            <w:proofErr w:type="gramStart"/>
            <w:r>
              <w:t>metricbeat</w:t>
            </w:r>
            <w:proofErr w:type="spellEnd"/>
            <w:proofErr w:type="gramEnd"/>
            <w:r>
              <w:t xml:space="preserve"> modules enable system</w:t>
            </w:r>
          </w:p>
          <w:p w:rsidR="00740C0A" w:rsidRDefault="00740C0A" w:rsidP="00740C0A">
            <w:proofErr w:type="spellStart"/>
            <w:proofErr w:type="gramStart"/>
            <w:r>
              <w:t>metricbeat</w:t>
            </w:r>
            <w:proofErr w:type="spellEnd"/>
            <w:proofErr w:type="gramEnd"/>
            <w:r>
              <w:t xml:space="preserve"> modules enable docker</w:t>
            </w:r>
          </w:p>
        </w:tc>
      </w:tr>
    </w:tbl>
    <w:p w:rsidR="00740C0A" w:rsidRDefault="00740C0A" w:rsidP="00740C0A">
      <w:r>
        <w:br w:type="page"/>
      </w:r>
    </w:p>
    <w:p w:rsidR="00740C0A" w:rsidRDefault="00740C0A" w:rsidP="00740C0A">
      <w:pPr>
        <w:pStyle w:val="Titre3"/>
      </w:pPr>
      <w:bookmarkStart w:id="11" w:name="_Toc524535159"/>
      <w:r>
        <w:lastRenderedPageBreak/>
        <w:t>Configuration des scripts de lancement d’environnement</w:t>
      </w:r>
      <w:bookmarkEnd w:id="11"/>
    </w:p>
    <w:p w:rsidR="00740C0A" w:rsidRPr="00B52556" w:rsidRDefault="00740C0A" w:rsidP="00740C0A">
      <w:pPr>
        <w:pStyle w:val="Paragraphedeliste"/>
        <w:numPr>
          <w:ilvl w:val="0"/>
          <w:numId w:val="18"/>
        </w:numPr>
        <w:rPr>
          <w:rStyle w:val="Emphase"/>
        </w:rPr>
      </w:pPr>
      <w:r w:rsidRPr="00740C0A">
        <w:rPr>
          <w:rStyle w:val="Emphase"/>
        </w:rPr>
        <w:t xml:space="preserve">Déposer le package start_stop.tar dans le </w:t>
      </w:r>
      <w:proofErr w:type="spellStart"/>
      <w:r w:rsidRPr="00740C0A">
        <w:rPr>
          <w:rStyle w:val="Emphase"/>
        </w:rPr>
        <w:t>repertoire</w:t>
      </w:r>
      <w:proofErr w:type="spellEnd"/>
      <w:r w:rsidRPr="00740C0A">
        <w:rPr>
          <w:rStyle w:val="Emphase"/>
        </w:rPr>
        <w:t xml:space="preserve"> </w:t>
      </w:r>
      <w:proofErr w:type="spellStart"/>
      <w:r w:rsidRPr="00740C0A">
        <w:rPr>
          <w:rStyle w:val="Emphase"/>
        </w:rPr>
        <w:t>env_elk</w:t>
      </w:r>
      <w:proofErr w:type="spellEnd"/>
    </w:p>
    <w:p w:rsidR="00740C0A" w:rsidRDefault="00740C0A" w:rsidP="00740C0A">
      <w:pPr>
        <w:rPr>
          <w:b/>
        </w:rPr>
      </w:pPr>
      <w:r>
        <w:t xml:space="preserve">Déposer en </w:t>
      </w:r>
      <w:proofErr w:type="spellStart"/>
      <w:r>
        <w:t>sftp</w:t>
      </w:r>
      <w:proofErr w:type="spellEnd"/>
      <w:r>
        <w:t xml:space="preserve"> le package de configuration « </w:t>
      </w:r>
      <w:proofErr w:type="gramStart"/>
      <w:r w:rsidRPr="00740C0A">
        <w:rPr>
          <w:b/>
        </w:rPr>
        <w:t>script_docker.tar</w:t>
      </w:r>
      <w:r>
        <w:t>»</w:t>
      </w:r>
      <w:proofErr w:type="gramEnd"/>
      <w:r>
        <w:t xml:space="preserve"> dans le répertoire </w:t>
      </w:r>
      <w:proofErr w:type="spellStart"/>
      <w:r w:rsidRPr="00740C0A">
        <w:rPr>
          <w:b/>
        </w:rPr>
        <w:t>env_elk</w:t>
      </w:r>
      <w:proofErr w:type="spellEnd"/>
    </w:p>
    <w:p w:rsidR="00740C0A" w:rsidRPr="00B52556" w:rsidRDefault="00740C0A" w:rsidP="00740C0A">
      <w:r w:rsidRPr="00B52556">
        <w:t>Puis lancer les commandes suivantes :</w:t>
      </w:r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740C0A" w:rsidTr="00BD13B7">
        <w:tc>
          <w:tcPr>
            <w:tcW w:w="9396" w:type="dxa"/>
            <w:shd w:val="clear" w:color="auto" w:fill="D9D9D9" w:themeFill="background1" w:themeFillShade="D9"/>
          </w:tcPr>
          <w:p w:rsidR="00740C0A" w:rsidRDefault="00740C0A" w:rsidP="00BD13B7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740C0A" w:rsidRDefault="00740C0A" w:rsidP="00BD13B7">
            <w:proofErr w:type="gramStart"/>
            <w:r>
              <w:t>cd</w:t>
            </w:r>
            <w:proofErr w:type="gramEnd"/>
            <w:r>
              <w:t xml:space="preserve"> /</w:t>
            </w:r>
            <w:proofErr w:type="spellStart"/>
            <w:r>
              <w:t>env_elk</w:t>
            </w:r>
            <w:proofErr w:type="spellEnd"/>
          </w:p>
          <w:p w:rsidR="00740C0A" w:rsidRDefault="00740C0A" w:rsidP="00BD13B7">
            <w:proofErr w:type="gramStart"/>
            <w:r>
              <w:t>chmod</w:t>
            </w:r>
            <w:proofErr w:type="gramEnd"/>
            <w:r>
              <w:t xml:space="preserve"> 755 </w:t>
            </w:r>
            <w:r w:rsidRPr="00740C0A">
              <w:t>script_docker.tar</w:t>
            </w:r>
          </w:p>
        </w:tc>
      </w:tr>
    </w:tbl>
    <w:p w:rsidR="00740C0A" w:rsidRDefault="00740C0A" w:rsidP="00E844C8"/>
    <w:p w:rsidR="007205AA" w:rsidRPr="007205AA" w:rsidRDefault="00740C0A" w:rsidP="007205AA">
      <w:pPr>
        <w:pStyle w:val="Paragraphedeliste"/>
        <w:numPr>
          <w:ilvl w:val="0"/>
          <w:numId w:val="18"/>
        </w:numPr>
        <w:rPr>
          <w:b/>
          <w:color w:val="FF6600"/>
        </w:rPr>
      </w:pPr>
      <w:r w:rsidRPr="00740C0A">
        <w:rPr>
          <w:rStyle w:val="Emphase"/>
        </w:rPr>
        <w:t>Décompression du package « </w:t>
      </w:r>
      <w:proofErr w:type="gramStart"/>
      <w:r w:rsidRPr="00740C0A">
        <w:rPr>
          <w:rStyle w:val="Emphase"/>
        </w:rPr>
        <w:t>script_docker.tar»</w:t>
      </w:r>
      <w:proofErr w:type="gramEnd"/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7205AA" w:rsidTr="00BD13B7">
        <w:tc>
          <w:tcPr>
            <w:tcW w:w="9396" w:type="dxa"/>
            <w:shd w:val="clear" w:color="auto" w:fill="D9D9D9" w:themeFill="background1" w:themeFillShade="D9"/>
          </w:tcPr>
          <w:p w:rsidR="007205AA" w:rsidRDefault="007205AA" w:rsidP="00BD13B7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7205AA" w:rsidRDefault="007205AA" w:rsidP="007205AA">
            <w:proofErr w:type="gramStart"/>
            <w:r>
              <w:t>cd  /</w:t>
            </w:r>
            <w:proofErr w:type="spellStart"/>
            <w:proofErr w:type="gramEnd"/>
            <w:r>
              <w:t>env_elk</w:t>
            </w:r>
            <w:proofErr w:type="spellEnd"/>
          </w:p>
          <w:p w:rsidR="007205AA" w:rsidRDefault="007205AA" w:rsidP="007205AA">
            <w:proofErr w:type="gramStart"/>
            <w:r>
              <w:t>tar</w:t>
            </w:r>
            <w:proofErr w:type="gramEnd"/>
            <w:r>
              <w:t xml:space="preserve"> -</w:t>
            </w:r>
            <w:proofErr w:type="spellStart"/>
            <w:r>
              <w:t>xvf</w:t>
            </w:r>
            <w:proofErr w:type="spellEnd"/>
            <w:r>
              <w:t xml:space="preserve"> script_docker.tar</w:t>
            </w:r>
          </w:p>
          <w:p w:rsidR="007205AA" w:rsidRDefault="007205AA" w:rsidP="007205AA">
            <w:proofErr w:type="gramStart"/>
            <w:r>
              <w:t>chmod</w:t>
            </w:r>
            <w:proofErr w:type="gramEnd"/>
            <w:r>
              <w:t xml:space="preserve"> 755 </w:t>
            </w:r>
            <w:proofErr w:type="spellStart"/>
            <w:r>
              <w:t>start_elastic_docker</w:t>
            </w:r>
            <w:proofErr w:type="spellEnd"/>
            <w:r>
              <w:t xml:space="preserve"> </w:t>
            </w:r>
            <w:proofErr w:type="spellStart"/>
            <w:r>
              <w:t>stop_elastic_docker</w:t>
            </w:r>
            <w:proofErr w:type="spellEnd"/>
          </w:p>
          <w:p w:rsidR="007205AA" w:rsidRDefault="007205AA" w:rsidP="007205AA">
            <w:proofErr w:type="spellStart"/>
            <w:proofErr w:type="gramStart"/>
            <w:r>
              <w:t>rm</w:t>
            </w:r>
            <w:proofErr w:type="spellEnd"/>
            <w:proofErr w:type="gramEnd"/>
            <w:r>
              <w:t xml:space="preserve"> -</w:t>
            </w:r>
            <w:proofErr w:type="spellStart"/>
            <w:r>
              <w:t>rf</w:t>
            </w:r>
            <w:proofErr w:type="spellEnd"/>
            <w:r>
              <w:t xml:space="preserve"> script_docker.tar</w:t>
            </w:r>
          </w:p>
        </w:tc>
      </w:tr>
    </w:tbl>
    <w:p w:rsidR="00740C0A" w:rsidRDefault="00740C0A" w:rsidP="00E844C8"/>
    <w:p w:rsidR="007205AA" w:rsidRDefault="007205AA" w:rsidP="007205AA">
      <w:pPr>
        <w:pStyle w:val="Titre3"/>
      </w:pPr>
      <w:bookmarkStart w:id="12" w:name="_Démarrage_de_l’environnement"/>
      <w:bookmarkStart w:id="13" w:name="_Toc524535160"/>
      <w:bookmarkEnd w:id="12"/>
      <w:r>
        <w:t xml:space="preserve">Démarrage de l’environnement Docker &amp; </w:t>
      </w:r>
      <w:proofErr w:type="spellStart"/>
      <w:r>
        <w:t>Metricbeat</w:t>
      </w:r>
      <w:bookmarkEnd w:id="13"/>
      <w:proofErr w:type="spellEnd"/>
    </w:p>
    <w:p w:rsidR="007205AA" w:rsidRPr="00965B30" w:rsidRDefault="00965B30" w:rsidP="00965B30">
      <w:pPr>
        <w:pStyle w:val="Paragraphedeliste"/>
        <w:numPr>
          <w:ilvl w:val="0"/>
          <w:numId w:val="19"/>
        </w:numPr>
        <w:rPr>
          <w:rStyle w:val="Emphase"/>
        </w:rPr>
      </w:pPr>
      <w:r>
        <w:rPr>
          <w:rStyle w:val="Emphase"/>
        </w:rPr>
        <w:t>Démarrage</w:t>
      </w:r>
      <w:r w:rsidRPr="00965B30">
        <w:rPr>
          <w:rStyle w:val="Emphase"/>
        </w:rPr>
        <w:t xml:space="preserve"> de l’environnement docker </w:t>
      </w:r>
      <w:proofErr w:type="spellStart"/>
      <w:r w:rsidRPr="00965B30">
        <w:rPr>
          <w:rStyle w:val="Emphase"/>
        </w:rPr>
        <w:t>Elasticsearch</w:t>
      </w:r>
      <w:proofErr w:type="spellEnd"/>
      <w:r w:rsidRPr="00965B30">
        <w:rPr>
          <w:rStyle w:val="Emphase"/>
        </w:rPr>
        <w:t xml:space="preserve"> / </w:t>
      </w:r>
      <w:proofErr w:type="spellStart"/>
      <w:r w:rsidRPr="00965B30">
        <w:rPr>
          <w:rStyle w:val="Emphase"/>
        </w:rPr>
        <w:t>kibana</w:t>
      </w:r>
      <w:proofErr w:type="spellEnd"/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965B30" w:rsidTr="00BD13B7">
        <w:tc>
          <w:tcPr>
            <w:tcW w:w="9396" w:type="dxa"/>
            <w:shd w:val="clear" w:color="auto" w:fill="D9D9D9" w:themeFill="background1" w:themeFillShade="D9"/>
          </w:tcPr>
          <w:p w:rsidR="00965B30" w:rsidRDefault="00965B30" w:rsidP="00BD13B7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965B30" w:rsidRDefault="00965B30" w:rsidP="00BD13B7">
            <w:proofErr w:type="gramStart"/>
            <w:r>
              <w:t>cd</w:t>
            </w:r>
            <w:proofErr w:type="gramEnd"/>
            <w:r>
              <w:t xml:space="preserve"> /</w:t>
            </w:r>
            <w:proofErr w:type="spellStart"/>
            <w:r>
              <w:t>env_elk</w:t>
            </w:r>
            <w:proofErr w:type="spellEnd"/>
          </w:p>
          <w:p w:rsidR="00965B30" w:rsidRDefault="00965B30" w:rsidP="00BD13B7">
            <w:proofErr w:type="gramStart"/>
            <w:r w:rsidRPr="00965B30">
              <w:t>./</w:t>
            </w:r>
            <w:proofErr w:type="spellStart"/>
            <w:proofErr w:type="gramEnd"/>
            <w:r w:rsidRPr="00965B30">
              <w:t>start_elastic_docker</w:t>
            </w:r>
            <w:proofErr w:type="spellEnd"/>
          </w:p>
        </w:tc>
      </w:tr>
    </w:tbl>
    <w:p w:rsidR="00965B30" w:rsidRDefault="00965B30" w:rsidP="00E844C8"/>
    <w:p w:rsidR="00965B30" w:rsidRPr="00965B30" w:rsidRDefault="00965B30" w:rsidP="00965B30">
      <w:pPr>
        <w:pStyle w:val="Paragraphedeliste"/>
        <w:numPr>
          <w:ilvl w:val="0"/>
          <w:numId w:val="19"/>
        </w:numPr>
        <w:rPr>
          <w:rStyle w:val="Emphase"/>
        </w:rPr>
      </w:pPr>
      <w:r w:rsidRPr="00965B30">
        <w:rPr>
          <w:rStyle w:val="Emphase"/>
        </w:rPr>
        <w:t xml:space="preserve">Démarrage des composants </w:t>
      </w:r>
      <w:proofErr w:type="spellStart"/>
      <w:r w:rsidRPr="00965B30">
        <w:rPr>
          <w:rStyle w:val="Emphase"/>
        </w:rPr>
        <w:t>Metricbeat</w:t>
      </w:r>
      <w:proofErr w:type="spellEnd"/>
      <w:r w:rsidRPr="00965B30">
        <w:rPr>
          <w:rStyle w:val="Emphase"/>
        </w:rPr>
        <w:t xml:space="preserve"> / </w:t>
      </w:r>
      <w:proofErr w:type="spellStart"/>
      <w:r w:rsidRPr="00965B30">
        <w:rPr>
          <w:rStyle w:val="Emphase"/>
        </w:rPr>
        <w:t>Packetbeat</w:t>
      </w:r>
      <w:proofErr w:type="spellEnd"/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965B30" w:rsidTr="00BD13B7">
        <w:tc>
          <w:tcPr>
            <w:tcW w:w="9396" w:type="dxa"/>
            <w:shd w:val="clear" w:color="auto" w:fill="D9D9D9" w:themeFill="background1" w:themeFillShade="D9"/>
          </w:tcPr>
          <w:p w:rsidR="00965B30" w:rsidRDefault="00965B30" w:rsidP="00BD13B7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965B30" w:rsidRDefault="00965B30" w:rsidP="00965B30">
            <w:proofErr w:type="spellStart"/>
            <w:proofErr w:type="gramStart"/>
            <w:r>
              <w:t>systemctl</w:t>
            </w:r>
            <w:proofErr w:type="spellEnd"/>
            <w:proofErr w:type="gramEnd"/>
            <w:r>
              <w:t xml:space="preserve"> start </w:t>
            </w:r>
            <w:proofErr w:type="spellStart"/>
            <w:r>
              <w:t>metricbeat</w:t>
            </w:r>
            <w:proofErr w:type="spellEnd"/>
          </w:p>
          <w:p w:rsidR="00965B30" w:rsidRDefault="00965B30" w:rsidP="00965B30">
            <w:proofErr w:type="spellStart"/>
            <w:proofErr w:type="gramStart"/>
            <w:r>
              <w:t>systemctl</w:t>
            </w:r>
            <w:proofErr w:type="spellEnd"/>
            <w:proofErr w:type="gramEnd"/>
            <w:r>
              <w:t xml:space="preserve"> start </w:t>
            </w:r>
            <w:proofErr w:type="spellStart"/>
            <w:r>
              <w:t>packetbeat</w:t>
            </w:r>
            <w:proofErr w:type="spellEnd"/>
          </w:p>
        </w:tc>
      </w:tr>
    </w:tbl>
    <w:p w:rsidR="00A55EF9" w:rsidRDefault="00A55EF9" w:rsidP="00E844C8"/>
    <w:p w:rsidR="00A55EF9" w:rsidRDefault="00A55EF9" w:rsidP="00A55EF9">
      <w:r>
        <w:br w:type="page"/>
      </w:r>
    </w:p>
    <w:p w:rsidR="00DD2579" w:rsidRPr="00A55EF9" w:rsidRDefault="00DD2579" w:rsidP="00A55EF9">
      <w:pPr>
        <w:pStyle w:val="Paragraphedeliste"/>
        <w:numPr>
          <w:ilvl w:val="0"/>
          <w:numId w:val="19"/>
        </w:numPr>
        <w:rPr>
          <w:rStyle w:val="Emphase"/>
        </w:rPr>
      </w:pPr>
      <w:r w:rsidRPr="00A55EF9">
        <w:rPr>
          <w:rStyle w:val="Emphase"/>
        </w:rPr>
        <w:lastRenderedPageBreak/>
        <w:t xml:space="preserve">Noter les </w:t>
      </w:r>
      <w:proofErr w:type="spellStart"/>
      <w:r w:rsidRPr="00A55EF9">
        <w:rPr>
          <w:rStyle w:val="Emphase"/>
        </w:rPr>
        <w:t>Urls</w:t>
      </w:r>
      <w:proofErr w:type="spellEnd"/>
      <w:r w:rsidRPr="00A55EF9">
        <w:rPr>
          <w:rStyle w:val="Emphase"/>
        </w:rPr>
        <w:t xml:space="preserve"> donné</w:t>
      </w:r>
      <w:r w:rsidR="00A55EF9" w:rsidRPr="00A55EF9">
        <w:rPr>
          <w:rStyle w:val="Emphase"/>
        </w:rPr>
        <w:t>es</w:t>
      </w:r>
      <w:r w:rsidRPr="00A55EF9">
        <w:rPr>
          <w:rStyle w:val="Emphase"/>
        </w:rPr>
        <w:t xml:space="preserve"> par le script de lancement « </w:t>
      </w:r>
      <w:proofErr w:type="spellStart"/>
      <w:r w:rsidRPr="00A55EF9">
        <w:rPr>
          <w:rStyle w:val="Emphase"/>
        </w:rPr>
        <w:t>start_elastic_docker</w:t>
      </w:r>
      <w:proofErr w:type="spellEnd"/>
      <w:r w:rsidRPr="00A55EF9">
        <w:rPr>
          <w:rStyle w:val="Emphase"/>
        </w:rPr>
        <w:t> »</w:t>
      </w:r>
    </w:p>
    <w:tbl>
      <w:tblPr>
        <w:tblStyle w:val="Grilledutableau"/>
        <w:tblpPr w:leftFromText="141" w:rightFromText="141" w:vertAnchor="text" w:horzAnchor="margin" w:tblpY="-22"/>
        <w:tblW w:w="0" w:type="auto"/>
        <w:tblLook w:val="04A0" w:firstRow="1" w:lastRow="0" w:firstColumn="1" w:lastColumn="0" w:noHBand="0" w:noVBand="1"/>
      </w:tblPr>
      <w:tblGrid>
        <w:gridCol w:w="9396"/>
      </w:tblGrid>
      <w:tr w:rsidR="00A55EF9" w:rsidTr="00BD13B7">
        <w:tc>
          <w:tcPr>
            <w:tcW w:w="9396" w:type="dxa"/>
            <w:shd w:val="clear" w:color="auto" w:fill="D9D9D9" w:themeFill="background1" w:themeFillShade="D9"/>
          </w:tcPr>
          <w:p w:rsidR="00A55EF9" w:rsidRDefault="00AA734A" w:rsidP="00BD13B7">
            <w:r>
              <w:t>Exemple d’url ci-dessous :</w:t>
            </w:r>
          </w:p>
          <w:p w:rsidR="00A55EF9" w:rsidRDefault="00AA734A" w:rsidP="00BD13B7">
            <w:r>
              <w:object w:dxaOrig="6984" w:dyaOrig="11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9pt;height:59pt" o:ole="">
                  <v:imagedata r:id="rId13" o:title=""/>
                </v:shape>
                <o:OLEObject Type="Embed" ProgID="PBrush" ShapeID="_x0000_i1025" DrawAspect="Content" ObjectID="_1598338204" r:id="rId14"/>
              </w:object>
            </w:r>
          </w:p>
        </w:tc>
      </w:tr>
    </w:tbl>
    <w:p w:rsidR="00A55EF9" w:rsidRDefault="00A55EF9" w:rsidP="00E844C8"/>
    <w:p w:rsidR="00BD13B7" w:rsidRDefault="00BD13B7" w:rsidP="00BD13B7">
      <w:pPr>
        <w:pStyle w:val="Titre1"/>
      </w:pPr>
      <w:bookmarkStart w:id="14" w:name="_Toc524535161"/>
      <w:r>
        <w:lastRenderedPageBreak/>
        <w:t>C</w:t>
      </w:r>
      <w:r w:rsidR="00E330DF">
        <w:t>onfiguration</w:t>
      </w:r>
      <w:r>
        <w:t xml:space="preserve"> </w:t>
      </w:r>
      <w:r w:rsidR="00E330DF">
        <w:t xml:space="preserve">de </w:t>
      </w:r>
      <w:r w:rsidR="00E541D0">
        <w:t>K</w:t>
      </w:r>
      <w:r w:rsidR="00E330DF">
        <w:t>ibana</w:t>
      </w:r>
      <w:r>
        <w:t xml:space="preserve"> </w:t>
      </w:r>
      <w:r w:rsidR="00E330DF">
        <w:t>et</w:t>
      </w:r>
      <w:r>
        <w:t xml:space="preserve"> E</w:t>
      </w:r>
      <w:r w:rsidR="00E330DF">
        <w:t>lasticsearch</w:t>
      </w:r>
      <w:bookmarkEnd w:id="14"/>
    </w:p>
    <w:p w:rsidR="00AA734A" w:rsidRDefault="00E82EFC" w:rsidP="00BD13B7">
      <w:pPr>
        <w:pStyle w:val="Titre2"/>
      </w:pPr>
      <w:bookmarkStart w:id="15" w:name="_Toc524535162"/>
      <w:r>
        <w:t>Declaration des Index-Pattern</w:t>
      </w:r>
      <w:bookmarkEnd w:id="15"/>
    </w:p>
    <w:p w:rsidR="00BD13B7" w:rsidRDefault="003F0BCC" w:rsidP="00BD13B7">
      <w:r>
        <w:t>S</w:t>
      </w:r>
      <w:r w:rsidR="00BD13B7">
        <w:t xml:space="preserve">e connecter a l’url donnée par le script de </w:t>
      </w:r>
      <w:r>
        <w:t>démarrage</w:t>
      </w:r>
      <w:r w:rsidR="00BD13B7">
        <w:t xml:space="preserve"> d’</w:t>
      </w:r>
      <w:proofErr w:type="spellStart"/>
      <w:r>
        <w:t>E</w:t>
      </w:r>
      <w:r w:rsidR="00BD13B7">
        <w:t>lasticsearch</w:t>
      </w:r>
      <w:proofErr w:type="spellEnd"/>
      <w:r w:rsidR="00BD13B7">
        <w:t xml:space="preserve"> / </w:t>
      </w:r>
      <w:proofErr w:type="spellStart"/>
      <w:r w:rsidR="00BD13B7">
        <w:t>Kibana</w:t>
      </w:r>
      <w:proofErr w:type="spellEnd"/>
      <w:r w:rsidR="00BD13B7">
        <w:t xml:space="preserve"> </w:t>
      </w:r>
      <w:proofErr w:type="gramStart"/>
      <w:r w:rsidR="00BD13B7">
        <w:t>( voir</w:t>
      </w:r>
      <w:proofErr w:type="gramEnd"/>
      <w:r w:rsidR="00BD13B7">
        <w:t xml:space="preserve"> </w:t>
      </w:r>
      <w:hyperlink w:anchor="_Démarrage_de_l’environnement" w:history="1">
        <w:r w:rsidR="00BD13B7" w:rsidRPr="00BD13B7">
          <w:rPr>
            <w:rStyle w:val="Lienhypertexte"/>
          </w:rPr>
          <w:t xml:space="preserve">Démarrage de l’environnement Docker &amp; </w:t>
        </w:r>
        <w:proofErr w:type="spellStart"/>
        <w:r w:rsidR="00BD13B7" w:rsidRPr="00BD13B7">
          <w:rPr>
            <w:rStyle w:val="Lienhypertexte"/>
          </w:rPr>
          <w:t>Metricbeat</w:t>
        </w:r>
        <w:proofErr w:type="spellEnd"/>
      </w:hyperlink>
      <w:r w:rsidR="00BD13B7">
        <w:t>)</w:t>
      </w:r>
    </w:p>
    <w:p w:rsidR="00BD13B7" w:rsidRDefault="00BD13B7" w:rsidP="00BD13B7">
      <w:r>
        <w:t>Puis faire comme suit :</w:t>
      </w:r>
    </w:p>
    <w:p w:rsidR="00BD13B7" w:rsidRDefault="00E82EFC" w:rsidP="00BD13B7">
      <w:r>
        <w:t>Aller dans le menu « </w:t>
      </w:r>
      <w:r w:rsidRPr="00E82EFC">
        <w:rPr>
          <w:b/>
        </w:rPr>
        <w:t>Management</w:t>
      </w:r>
      <w:r>
        <w:t> »</w:t>
      </w:r>
    </w:p>
    <w:p w:rsidR="00E82EFC" w:rsidRDefault="00E82EFC" w:rsidP="00BD13B7">
      <w:r>
        <w:rPr>
          <w:noProof/>
        </w:rPr>
        <w:drawing>
          <wp:inline distT="0" distB="0" distL="0" distR="0">
            <wp:extent cx="1691640" cy="392430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FC" w:rsidRDefault="00E82EFC" w:rsidP="00BD13B7">
      <w:r>
        <w:t>Puis le menu index-pattern comme suit :</w:t>
      </w:r>
    </w:p>
    <w:p w:rsidR="00E82EFC" w:rsidRDefault="00E82EFC" w:rsidP="00BD13B7">
      <w:r>
        <w:rPr>
          <w:noProof/>
        </w:rPr>
        <w:drawing>
          <wp:inline distT="0" distB="0" distL="0" distR="0">
            <wp:extent cx="5974080" cy="1760220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FC" w:rsidRDefault="00E82EFC" w:rsidP="00E82EFC">
      <w:r>
        <w:br w:type="page"/>
      </w:r>
    </w:p>
    <w:p w:rsidR="00E82EFC" w:rsidRDefault="00E82EFC" w:rsidP="00BD13B7">
      <w:r>
        <w:lastRenderedPageBreak/>
        <w:t>Dans le menu index-patterns saisir le nom de l’index pattern comme suit :</w:t>
      </w:r>
    </w:p>
    <w:p w:rsidR="00E82EFC" w:rsidRPr="00E82EFC" w:rsidRDefault="00E82EFC" w:rsidP="00E844C8">
      <w:pPr>
        <w:rPr>
          <w:color w:val="FF0000"/>
        </w:rPr>
      </w:pPr>
      <w:r w:rsidRPr="00E82EFC">
        <w:rPr>
          <w:color w:val="FF0000"/>
        </w:rPr>
        <w:t xml:space="preserve">Action a répéter pour les index -pattern : </w:t>
      </w:r>
      <w:proofErr w:type="spellStart"/>
      <w:r w:rsidRPr="00E82EFC">
        <w:rPr>
          <w:b/>
          <w:color w:val="FF0000"/>
        </w:rPr>
        <w:t>Metricbeat</w:t>
      </w:r>
      <w:proofErr w:type="spellEnd"/>
      <w:r w:rsidRPr="00E82EFC">
        <w:rPr>
          <w:b/>
          <w:color w:val="FF0000"/>
        </w:rPr>
        <w:t>-*</w:t>
      </w:r>
      <w:r w:rsidRPr="00E82EFC">
        <w:rPr>
          <w:color w:val="FF0000"/>
        </w:rPr>
        <w:t xml:space="preserve"> ; </w:t>
      </w:r>
      <w:proofErr w:type="spellStart"/>
      <w:r w:rsidRPr="00E82EFC">
        <w:rPr>
          <w:b/>
          <w:color w:val="FF0000"/>
        </w:rPr>
        <w:t>Packetbeat</w:t>
      </w:r>
      <w:proofErr w:type="spellEnd"/>
      <w:r w:rsidRPr="00E82EFC">
        <w:rPr>
          <w:b/>
          <w:color w:val="FF0000"/>
        </w:rPr>
        <w:t>-*</w:t>
      </w:r>
    </w:p>
    <w:p w:rsidR="001424EF" w:rsidRDefault="001424EF" w:rsidP="00E844C8">
      <w:r>
        <w:rPr>
          <w:noProof/>
        </w:rPr>
        <w:drawing>
          <wp:inline distT="0" distB="0" distL="0" distR="0">
            <wp:extent cx="5966460" cy="19278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EF" w:rsidRDefault="00AA3771" w:rsidP="00E844C8">
      <w:r>
        <w:t xml:space="preserve">Puis sélectionner </w:t>
      </w:r>
      <w:proofErr w:type="spellStart"/>
      <w:r>
        <w:t>field</w:t>
      </w:r>
      <w:proofErr w:type="spellEnd"/>
      <w:r>
        <w:t xml:space="preserve"> time nécessaire au fonctionnement de </w:t>
      </w:r>
      <w:proofErr w:type="spellStart"/>
      <w:r>
        <w:t>Kibana</w:t>
      </w:r>
      <w:proofErr w:type="spellEnd"/>
    </w:p>
    <w:p w:rsidR="00AA3771" w:rsidRDefault="00AA3771" w:rsidP="00E844C8">
      <w:r>
        <w:rPr>
          <w:noProof/>
        </w:rPr>
        <w:drawing>
          <wp:inline distT="0" distB="0" distL="0" distR="0">
            <wp:extent cx="5966460" cy="24155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771" w:rsidRDefault="00AA3771" w:rsidP="00E844C8">
      <w:r>
        <w:t>Puis cliquer sur le bouton « </w:t>
      </w:r>
      <w:proofErr w:type="spellStart"/>
      <w:r w:rsidRPr="00AA3771">
        <w:rPr>
          <w:b/>
        </w:rPr>
        <w:t>Create</w:t>
      </w:r>
      <w:proofErr w:type="spellEnd"/>
      <w:r w:rsidRPr="00AA3771">
        <w:rPr>
          <w:b/>
        </w:rPr>
        <w:t xml:space="preserve"> index pattern</w:t>
      </w:r>
      <w:r>
        <w:t> »</w:t>
      </w:r>
    </w:p>
    <w:p w:rsidR="00AA3771" w:rsidRDefault="00AA3771" w:rsidP="00E844C8">
      <w:r>
        <w:rPr>
          <w:noProof/>
        </w:rPr>
        <w:drawing>
          <wp:inline distT="0" distB="0" distL="0" distR="0">
            <wp:extent cx="3017520" cy="19888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4C8" w:rsidRDefault="00E844C8" w:rsidP="00E844C8">
      <w:r>
        <w:br w:type="page"/>
      </w:r>
    </w:p>
    <w:p w:rsidR="00E844C8" w:rsidRDefault="005B4B41" w:rsidP="005B4B41">
      <w:pPr>
        <w:pStyle w:val="Titre2"/>
      </w:pPr>
      <w:bookmarkStart w:id="16" w:name="_Toc524535163"/>
      <w:r>
        <w:lastRenderedPageBreak/>
        <w:t>Importation des dashboard</w:t>
      </w:r>
      <w:r w:rsidR="009208C5">
        <w:t>s</w:t>
      </w:r>
      <w:bookmarkEnd w:id="16"/>
    </w:p>
    <w:p w:rsidR="0091255B" w:rsidRDefault="003F0BCC" w:rsidP="0091255B">
      <w:r>
        <w:t>S</w:t>
      </w:r>
      <w:r w:rsidR="0091255B">
        <w:t xml:space="preserve">e connecter </w:t>
      </w:r>
      <w:r>
        <w:t>à</w:t>
      </w:r>
      <w:r w:rsidR="0091255B">
        <w:t xml:space="preserve"> l’url donnée par le script de d</w:t>
      </w:r>
      <w:r w:rsidR="009208C5">
        <w:t>é</w:t>
      </w:r>
      <w:r w:rsidR="0091255B">
        <w:t>marrage d’</w:t>
      </w:r>
      <w:proofErr w:type="spellStart"/>
      <w:r w:rsidR="009208C5">
        <w:t>E</w:t>
      </w:r>
      <w:r w:rsidR="0091255B">
        <w:t>lasticsearch</w:t>
      </w:r>
      <w:proofErr w:type="spellEnd"/>
      <w:r w:rsidR="0091255B">
        <w:t xml:space="preserve"> / </w:t>
      </w:r>
      <w:proofErr w:type="spellStart"/>
      <w:r w:rsidR="0091255B">
        <w:t>Kibana</w:t>
      </w:r>
      <w:proofErr w:type="spellEnd"/>
      <w:r w:rsidR="0091255B">
        <w:t xml:space="preserve"> </w:t>
      </w:r>
      <w:proofErr w:type="gramStart"/>
      <w:r w:rsidR="0091255B">
        <w:t>( voir</w:t>
      </w:r>
      <w:proofErr w:type="gramEnd"/>
      <w:r w:rsidR="0091255B">
        <w:t xml:space="preserve"> </w:t>
      </w:r>
      <w:hyperlink w:anchor="_Démarrage_de_l’environnement" w:history="1">
        <w:r w:rsidR="0091255B" w:rsidRPr="00BD13B7">
          <w:rPr>
            <w:rStyle w:val="Lienhypertexte"/>
          </w:rPr>
          <w:t xml:space="preserve">Démarrage de l’environnement Docker &amp; </w:t>
        </w:r>
        <w:proofErr w:type="spellStart"/>
        <w:r w:rsidR="0091255B" w:rsidRPr="00BD13B7">
          <w:rPr>
            <w:rStyle w:val="Lienhypertexte"/>
          </w:rPr>
          <w:t>Metricbeat</w:t>
        </w:r>
        <w:proofErr w:type="spellEnd"/>
      </w:hyperlink>
      <w:r w:rsidR="0091255B">
        <w:t>)</w:t>
      </w:r>
    </w:p>
    <w:p w:rsidR="0091255B" w:rsidRDefault="0091255B" w:rsidP="0091255B">
      <w:r>
        <w:t>Puis faire comme suit :</w:t>
      </w:r>
    </w:p>
    <w:p w:rsidR="0091255B" w:rsidRDefault="0091255B" w:rsidP="0091255B">
      <w:r>
        <w:t>Aller dans le menu « </w:t>
      </w:r>
      <w:r w:rsidRPr="00E82EFC">
        <w:rPr>
          <w:b/>
        </w:rPr>
        <w:t>Management</w:t>
      </w:r>
      <w:r>
        <w:t> »</w:t>
      </w:r>
    </w:p>
    <w:p w:rsidR="0091255B" w:rsidRDefault="0091255B" w:rsidP="0091255B">
      <w:r>
        <w:rPr>
          <w:noProof/>
        </w:rPr>
        <w:drawing>
          <wp:inline distT="0" distB="0" distL="0" distR="0" wp14:anchorId="40A7A8AE" wp14:editId="7AFEE28A">
            <wp:extent cx="1691640" cy="3924300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55B" w:rsidRDefault="0091255B" w:rsidP="0091255B">
      <w:r>
        <w:t>Puis le menu index-pattern comme suit :</w:t>
      </w:r>
    </w:p>
    <w:p w:rsidR="005B4B41" w:rsidRDefault="0091255B" w:rsidP="009F7E4A">
      <w:r>
        <w:rPr>
          <w:noProof/>
        </w:rPr>
        <w:drawing>
          <wp:inline distT="0" distB="0" distL="0" distR="0">
            <wp:extent cx="5974080" cy="16383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55B" w:rsidRDefault="0091255B">
      <w:pPr>
        <w:spacing w:before="0" w:after="200" w:line="276" w:lineRule="auto"/>
        <w:jc w:val="left"/>
      </w:pPr>
      <w:r>
        <w:br w:type="page"/>
      </w:r>
    </w:p>
    <w:p w:rsidR="0091255B" w:rsidRDefault="0091255B" w:rsidP="009F7E4A">
      <w:r>
        <w:lastRenderedPageBreak/>
        <w:t>Dans le menu « </w:t>
      </w:r>
      <w:proofErr w:type="spellStart"/>
      <w:r w:rsidRPr="0091255B">
        <w:rPr>
          <w:b/>
        </w:rPr>
        <w:t>Saved</w:t>
      </w:r>
      <w:proofErr w:type="spellEnd"/>
      <w:r w:rsidRPr="0091255B">
        <w:rPr>
          <w:b/>
        </w:rPr>
        <w:t xml:space="preserve"> Object</w:t>
      </w:r>
      <w:r>
        <w:t> » cliquer sur le menu « </w:t>
      </w:r>
      <w:r w:rsidRPr="0091255B">
        <w:rPr>
          <w:b/>
        </w:rPr>
        <w:t>import</w:t>
      </w:r>
      <w:r>
        <w:t> »</w:t>
      </w:r>
    </w:p>
    <w:p w:rsidR="0091255B" w:rsidRDefault="0091255B" w:rsidP="009F7E4A">
      <w:r>
        <w:rPr>
          <w:noProof/>
        </w:rPr>
        <w:drawing>
          <wp:inline distT="0" distB="0" distL="0" distR="0">
            <wp:extent cx="5966460" cy="17297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55B" w:rsidRDefault="0091255B" w:rsidP="009F7E4A">
      <w:r>
        <w:t>Puis cliquez sur « </w:t>
      </w:r>
      <w:r w:rsidRPr="0091255B">
        <w:rPr>
          <w:b/>
        </w:rPr>
        <w:t>import</w:t>
      </w:r>
      <w:r>
        <w:t> »</w:t>
      </w:r>
    </w:p>
    <w:p w:rsidR="0091255B" w:rsidRDefault="0091255B" w:rsidP="009F7E4A">
      <w:r>
        <w:rPr>
          <w:noProof/>
        </w:rPr>
        <w:drawing>
          <wp:inline distT="0" distB="0" distL="0" distR="0">
            <wp:extent cx="5974080" cy="2910840"/>
            <wp:effectExtent l="0" t="0" r="762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55B" w:rsidRDefault="006E24B7" w:rsidP="009F7E4A">
      <w:r>
        <w:t>Puis sélectionner le fichier « </w:t>
      </w:r>
      <w:proofErr w:type="spellStart"/>
      <w:r w:rsidRPr="006E24B7">
        <w:rPr>
          <w:b/>
        </w:rPr>
        <w:t>Dashboard_Kibana.json</w:t>
      </w:r>
      <w:proofErr w:type="spellEnd"/>
      <w:r>
        <w:t xml:space="preserve"> » préalable récupérer depuis le repository </w:t>
      </w:r>
      <w:proofErr w:type="spellStart"/>
      <w:r>
        <w:t>svn</w:t>
      </w:r>
      <w:proofErr w:type="spellEnd"/>
      <w:r>
        <w:t xml:space="preserve"> </w:t>
      </w:r>
      <w:proofErr w:type="spellStart"/>
      <w:r>
        <w:t>Amexio</w:t>
      </w:r>
      <w:proofErr w:type="spellEnd"/>
      <w:r>
        <w:t>.</w:t>
      </w:r>
    </w:p>
    <w:p w:rsidR="00E76916" w:rsidRDefault="006E24B7" w:rsidP="00E76916">
      <w:r>
        <w:rPr>
          <w:noProof/>
        </w:rPr>
        <w:drawing>
          <wp:inline distT="0" distB="0" distL="0" distR="0">
            <wp:extent cx="3093720" cy="2399878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8" cy="242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916">
        <w:br w:type="page"/>
      </w:r>
    </w:p>
    <w:p w:rsidR="006E24B7" w:rsidRDefault="001D466C" w:rsidP="009F7E4A">
      <w:r>
        <w:rPr>
          <w:noProof/>
        </w:rPr>
        <w:lastRenderedPageBreak/>
        <w:drawing>
          <wp:inline distT="0" distB="0" distL="0" distR="0">
            <wp:extent cx="4511040" cy="3025140"/>
            <wp:effectExtent l="0" t="0" r="381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66C" w:rsidRDefault="001D466C" w:rsidP="009F7E4A">
      <w:r>
        <w:t>Puis cliquer sur « </w:t>
      </w:r>
      <w:r w:rsidRPr="001D466C">
        <w:rPr>
          <w:b/>
        </w:rPr>
        <w:t>Import</w:t>
      </w:r>
      <w:r>
        <w:t> »</w:t>
      </w:r>
    </w:p>
    <w:p w:rsidR="001D466C" w:rsidRDefault="00385F96" w:rsidP="009F7E4A">
      <w:r>
        <w:rPr>
          <w:noProof/>
        </w:rPr>
        <w:drawing>
          <wp:inline distT="0" distB="0" distL="0" distR="0">
            <wp:extent cx="2065020" cy="13716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96" w:rsidRDefault="007F527B" w:rsidP="009F7E4A">
      <w:r>
        <w:t xml:space="preserve">Vous devriez voir la confirmation que les </w:t>
      </w:r>
      <w:proofErr w:type="spellStart"/>
      <w:r>
        <w:t>Dashboards</w:t>
      </w:r>
      <w:proofErr w:type="spellEnd"/>
      <w:r>
        <w:t xml:space="preserve"> sont bien importés</w:t>
      </w:r>
    </w:p>
    <w:p w:rsidR="00535495" w:rsidRDefault="00535495" w:rsidP="009F7E4A">
      <w:r>
        <w:rPr>
          <w:noProof/>
        </w:rPr>
        <w:drawing>
          <wp:inline distT="0" distB="0" distL="0" distR="0">
            <wp:extent cx="2750820" cy="15544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C5" w:rsidRDefault="009208C5" w:rsidP="009F7E4A">
      <w:r>
        <w:t>Puis cliquer sur « </w:t>
      </w:r>
      <w:proofErr w:type="spellStart"/>
      <w:r w:rsidRPr="009208C5">
        <w:rPr>
          <w:b/>
        </w:rPr>
        <w:t>done</w:t>
      </w:r>
      <w:proofErr w:type="spellEnd"/>
      <w:r>
        <w:t> »</w:t>
      </w:r>
    </w:p>
    <w:p w:rsidR="009208C5" w:rsidRDefault="009208C5" w:rsidP="009F7E4A">
      <w:r>
        <w:rPr>
          <w:noProof/>
        </w:rPr>
        <w:drawing>
          <wp:inline distT="0" distB="0" distL="0" distR="0">
            <wp:extent cx="1676400" cy="9144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C5" w:rsidRDefault="009208C5" w:rsidP="009208C5">
      <w:r>
        <w:br w:type="page"/>
      </w:r>
    </w:p>
    <w:p w:rsidR="009208C5" w:rsidRDefault="009208C5" w:rsidP="009208C5">
      <w:pPr>
        <w:pStyle w:val="Titre2"/>
      </w:pPr>
      <w:bookmarkStart w:id="17" w:name="_Toc524535164"/>
      <w:r>
        <w:lastRenderedPageBreak/>
        <w:t>Importation des objets Vizualized</w:t>
      </w:r>
      <w:bookmarkEnd w:id="17"/>
    </w:p>
    <w:p w:rsidR="009208C5" w:rsidRDefault="003F0BCC" w:rsidP="009208C5">
      <w:r>
        <w:t>Se</w:t>
      </w:r>
      <w:r w:rsidR="009208C5">
        <w:t xml:space="preserve"> connecter </w:t>
      </w:r>
      <w:r>
        <w:t>à</w:t>
      </w:r>
      <w:r w:rsidR="009208C5">
        <w:t xml:space="preserve"> l’url donnée par le script de démarrage d’</w:t>
      </w:r>
      <w:proofErr w:type="spellStart"/>
      <w:r w:rsidR="009208C5">
        <w:t>Elasticsearch</w:t>
      </w:r>
      <w:proofErr w:type="spellEnd"/>
      <w:r w:rsidR="009208C5">
        <w:t xml:space="preserve"> / </w:t>
      </w:r>
      <w:proofErr w:type="spellStart"/>
      <w:r w:rsidR="009208C5">
        <w:t>Kibana</w:t>
      </w:r>
      <w:proofErr w:type="spellEnd"/>
      <w:r w:rsidR="009208C5">
        <w:t xml:space="preserve"> (Voir </w:t>
      </w:r>
      <w:hyperlink w:anchor="_Démarrage_de_l’environnement" w:history="1">
        <w:r w:rsidR="009208C5" w:rsidRPr="00BD13B7">
          <w:rPr>
            <w:rStyle w:val="Lienhypertexte"/>
          </w:rPr>
          <w:t xml:space="preserve">Démarrage de l’environnement Docker &amp; </w:t>
        </w:r>
        <w:proofErr w:type="spellStart"/>
        <w:r w:rsidR="009208C5" w:rsidRPr="00BD13B7">
          <w:rPr>
            <w:rStyle w:val="Lienhypertexte"/>
          </w:rPr>
          <w:t>Metricbeat</w:t>
        </w:r>
        <w:proofErr w:type="spellEnd"/>
      </w:hyperlink>
      <w:r w:rsidR="009208C5">
        <w:t>)</w:t>
      </w:r>
    </w:p>
    <w:p w:rsidR="009208C5" w:rsidRDefault="009208C5" w:rsidP="009208C5">
      <w:r>
        <w:t>Puis faire comme suit :</w:t>
      </w:r>
    </w:p>
    <w:p w:rsidR="009208C5" w:rsidRDefault="009208C5" w:rsidP="009208C5">
      <w:r>
        <w:t>Aller dans le menu « </w:t>
      </w:r>
      <w:r w:rsidRPr="00E82EFC">
        <w:rPr>
          <w:b/>
        </w:rPr>
        <w:t>Management</w:t>
      </w:r>
      <w:r>
        <w:t> »</w:t>
      </w:r>
    </w:p>
    <w:p w:rsidR="009208C5" w:rsidRDefault="009208C5" w:rsidP="009208C5">
      <w:r>
        <w:rPr>
          <w:noProof/>
        </w:rPr>
        <w:drawing>
          <wp:inline distT="0" distB="0" distL="0" distR="0" wp14:anchorId="2B854679" wp14:editId="32ED57D0">
            <wp:extent cx="1691640" cy="3924300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C5" w:rsidRDefault="009208C5" w:rsidP="009208C5">
      <w:r>
        <w:t>Puis cliquez sur « </w:t>
      </w:r>
      <w:r w:rsidRPr="0091255B">
        <w:rPr>
          <w:b/>
        </w:rPr>
        <w:t>import</w:t>
      </w:r>
      <w:r>
        <w:t> »</w:t>
      </w:r>
    </w:p>
    <w:p w:rsidR="006E24B7" w:rsidRDefault="009208C5" w:rsidP="006E24B7">
      <w:r>
        <w:rPr>
          <w:noProof/>
        </w:rPr>
        <w:drawing>
          <wp:inline distT="0" distB="0" distL="0" distR="0" wp14:anchorId="426ED9B0" wp14:editId="31A1FD65">
            <wp:extent cx="5448300" cy="265465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813" cy="26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4B7">
        <w:br w:type="page"/>
      </w:r>
    </w:p>
    <w:p w:rsidR="009208C5" w:rsidRDefault="009208C5" w:rsidP="009208C5">
      <w:r>
        <w:lastRenderedPageBreak/>
        <w:t>Puis sélectionner le fichier « </w:t>
      </w:r>
      <w:proofErr w:type="spellStart"/>
      <w:r w:rsidRPr="009208C5">
        <w:rPr>
          <w:b/>
        </w:rPr>
        <w:t>Vizualized_Kibana.json</w:t>
      </w:r>
      <w:proofErr w:type="spellEnd"/>
      <w:r>
        <w:rPr>
          <w:b/>
        </w:rPr>
        <w:t xml:space="preserve"> </w:t>
      </w:r>
      <w:r>
        <w:t xml:space="preserve">» préalable récupérer depuis le repository </w:t>
      </w:r>
      <w:proofErr w:type="spellStart"/>
      <w:r>
        <w:t>svn</w:t>
      </w:r>
      <w:proofErr w:type="spellEnd"/>
      <w:r>
        <w:t xml:space="preserve"> </w:t>
      </w:r>
      <w:proofErr w:type="spellStart"/>
      <w:r>
        <w:t>Amexio</w:t>
      </w:r>
      <w:proofErr w:type="spellEnd"/>
      <w:r>
        <w:t>.</w:t>
      </w:r>
    </w:p>
    <w:p w:rsidR="006E24B7" w:rsidRDefault="009208C5" w:rsidP="009F7E4A">
      <w:r>
        <w:rPr>
          <w:noProof/>
        </w:rPr>
        <w:drawing>
          <wp:inline distT="0" distB="0" distL="0" distR="0">
            <wp:extent cx="3521135" cy="2735580"/>
            <wp:effectExtent l="0" t="0" r="3175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840" cy="275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8C5" w:rsidRDefault="00A56DE1" w:rsidP="009F7E4A">
      <w:r>
        <w:rPr>
          <w:noProof/>
        </w:rPr>
        <w:drawing>
          <wp:inline distT="0" distB="0" distL="0" distR="0">
            <wp:extent cx="4244340" cy="2651760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DE1" w:rsidRDefault="00A56DE1" w:rsidP="00A56DE1">
      <w:r>
        <w:t>Puis cliquer sur « </w:t>
      </w:r>
      <w:r w:rsidRPr="001D466C">
        <w:rPr>
          <w:b/>
        </w:rPr>
        <w:t>Import</w:t>
      </w:r>
      <w:r>
        <w:t> »</w:t>
      </w:r>
    </w:p>
    <w:p w:rsidR="00A56DE1" w:rsidRDefault="00A56DE1" w:rsidP="00A56DE1">
      <w:r>
        <w:rPr>
          <w:noProof/>
        </w:rPr>
        <w:drawing>
          <wp:inline distT="0" distB="0" distL="0" distR="0" wp14:anchorId="0403160C" wp14:editId="05717333">
            <wp:extent cx="2065020" cy="13716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56DE1" w:rsidRDefault="00A56DE1" w:rsidP="00A56DE1">
      <w:r>
        <w:lastRenderedPageBreak/>
        <w:t>Vous devriez voir qu’il y a des conflits lors de l’importation</w:t>
      </w:r>
      <w:r w:rsidR="002862D7">
        <w:t>, ce qui est normal, veuillez résoudre les problèmes de conflits comme suit :</w:t>
      </w:r>
    </w:p>
    <w:p w:rsidR="002862D7" w:rsidRDefault="002862D7" w:rsidP="00A56DE1">
      <w:r>
        <w:rPr>
          <w:noProof/>
        </w:rPr>
        <w:drawing>
          <wp:inline distT="0" distB="0" distL="0" distR="0">
            <wp:extent cx="5966460" cy="31470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D7" w:rsidRDefault="002862D7" w:rsidP="00A56DE1">
      <w:r>
        <w:t>Puis cliquer sur « </w:t>
      </w:r>
      <w:proofErr w:type="spellStart"/>
      <w:r w:rsidRPr="002862D7">
        <w:rPr>
          <w:b/>
        </w:rPr>
        <w:t>confirm</w:t>
      </w:r>
      <w:proofErr w:type="spellEnd"/>
      <w:r w:rsidRPr="002862D7">
        <w:rPr>
          <w:b/>
        </w:rPr>
        <w:t xml:space="preserve"> all changes</w:t>
      </w:r>
      <w:r>
        <w:t> »</w:t>
      </w:r>
    </w:p>
    <w:p w:rsidR="00A56DE1" w:rsidRDefault="002862D7" w:rsidP="009F7E4A">
      <w:r>
        <w:rPr>
          <w:noProof/>
        </w:rPr>
        <w:drawing>
          <wp:inline distT="0" distB="0" distL="0" distR="0">
            <wp:extent cx="2186940" cy="1219200"/>
            <wp:effectExtent l="0" t="0" r="381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D7" w:rsidRDefault="002862D7" w:rsidP="009F7E4A"/>
    <w:p w:rsidR="002862D7" w:rsidRDefault="002862D7" w:rsidP="009F7E4A">
      <w:r>
        <w:t xml:space="preserve">Puis laisser le système </w:t>
      </w:r>
      <w:proofErr w:type="spellStart"/>
      <w:r>
        <w:t>integrer</w:t>
      </w:r>
      <w:proofErr w:type="spellEnd"/>
      <w:r>
        <w:t xml:space="preserve"> les changements</w:t>
      </w:r>
    </w:p>
    <w:p w:rsidR="002862D7" w:rsidRDefault="002862D7" w:rsidP="009F7E4A">
      <w:r>
        <w:rPr>
          <w:noProof/>
        </w:rPr>
        <w:drawing>
          <wp:inline distT="0" distB="0" distL="0" distR="0">
            <wp:extent cx="5974080" cy="1424940"/>
            <wp:effectExtent l="0" t="0" r="762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D7" w:rsidRDefault="002862D7" w:rsidP="002862D7">
      <w:r>
        <w:br w:type="page"/>
      </w:r>
    </w:p>
    <w:p w:rsidR="002862D7" w:rsidRDefault="003E7681" w:rsidP="009F7E4A">
      <w:r>
        <w:lastRenderedPageBreak/>
        <w:t xml:space="preserve">Puis attendez que le système confirme </w:t>
      </w:r>
      <w:r w:rsidR="00C83C8C">
        <w:t>que l’import est fini :</w:t>
      </w:r>
    </w:p>
    <w:p w:rsidR="00C83C8C" w:rsidRDefault="00C83C8C" w:rsidP="009F7E4A">
      <w:r>
        <w:rPr>
          <w:noProof/>
        </w:rPr>
        <w:drawing>
          <wp:inline distT="0" distB="0" distL="0" distR="0">
            <wp:extent cx="5974080" cy="1722120"/>
            <wp:effectExtent l="0" t="0" r="762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8C" w:rsidRDefault="00C83C8C" w:rsidP="009F7E4A">
      <w:r>
        <w:t>Enfin cliquez sur « </w:t>
      </w:r>
      <w:proofErr w:type="spellStart"/>
      <w:r w:rsidRPr="00C83C8C">
        <w:rPr>
          <w:b/>
        </w:rPr>
        <w:t>Done</w:t>
      </w:r>
      <w:proofErr w:type="spellEnd"/>
      <w:r>
        <w:t> »</w:t>
      </w:r>
    </w:p>
    <w:p w:rsidR="00C83C8C" w:rsidRDefault="00C83C8C" w:rsidP="009F7E4A">
      <w:r>
        <w:rPr>
          <w:noProof/>
        </w:rPr>
        <w:drawing>
          <wp:inline distT="0" distB="0" distL="0" distR="0">
            <wp:extent cx="1684020" cy="8153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8C" w:rsidRDefault="00C83C8C" w:rsidP="009F7E4A"/>
    <w:p w:rsidR="00C83C8C" w:rsidRDefault="00C83C8C" w:rsidP="00C83C8C">
      <w:pPr>
        <w:pStyle w:val="Titre2"/>
      </w:pPr>
      <w:bookmarkStart w:id="18" w:name="_Toc524535165"/>
      <w:r>
        <w:t>Importation des objets Search Kibana</w:t>
      </w:r>
      <w:bookmarkEnd w:id="18"/>
    </w:p>
    <w:p w:rsidR="00C83C8C" w:rsidRDefault="003F0BCC" w:rsidP="00C83C8C">
      <w:r>
        <w:t>Se</w:t>
      </w:r>
      <w:r w:rsidR="00C83C8C">
        <w:t xml:space="preserve"> connecter </w:t>
      </w:r>
      <w:proofErr w:type="spellStart"/>
      <w:proofErr w:type="gramStart"/>
      <w:r w:rsidR="00C83C8C">
        <w:t>a</w:t>
      </w:r>
      <w:proofErr w:type="spellEnd"/>
      <w:proofErr w:type="gramEnd"/>
      <w:r w:rsidR="00C83C8C">
        <w:t xml:space="preserve"> l’url donnée par le script de démarrage d’</w:t>
      </w:r>
      <w:proofErr w:type="spellStart"/>
      <w:r w:rsidR="00C83C8C">
        <w:t>Elasticsearch</w:t>
      </w:r>
      <w:proofErr w:type="spellEnd"/>
      <w:r w:rsidR="00C83C8C">
        <w:t xml:space="preserve"> / </w:t>
      </w:r>
      <w:proofErr w:type="spellStart"/>
      <w:r w:rsidR="00C83C8C">
        <w:t>Kibana</w:t>
      </w:r>
      <w:proofErr w:type="spellEnd"/>
      <w:r w:rsidR="00C83C8C">
        <w:t xml:space="preserve"> (Voir </w:t>
      </w:r>
      <w:hyperlink w:anchor="_Démarrage_de_l’environnement" w:history="1">
        <w:r w:rsidR="00C83C8C" w:rsidRPr="00BD13B7">
          <w:rPr>
            <w:rStyle w:val="Lienhypertexte"/>
          </w:rPr>
          <w:t xml:space="preserve">Démarrage de l’environnement Docker &amp; </w:t>
        </w:r>
        <w:proofErr w:type="spellStart"/>
        <w:r w:rsidR="00C83C8C" w:rsidRPr="00BD13B7">
          <w:rPr>
            <w:rStyle w:val="Lienhypertexte"/>
          </w:rPr>
          <w:t>Metricbeat</w:t>
        </w:r>
        <w:proofErr w:type="spellEnd"/>
      </w:hyperlink>
      <w:r w:rsidR="00C83C8C">
        <w:t>)</w:t>
      </w:r>
    </w:p>
    <w:p w:rsidR="00C83C8C" w:rsidRDefault="00C83C8C" w:rsidP="00C83C8C">
      <w:r>
        <w:t>Puis faire comme suit :</w:t>
      </w:r>
    </w:p>
    <w:p w:rsidR="00C83C8C" w:rsidRDefault="00C83C8C" w:rsidP="00C83C8C">
      <w:r>
        <w:t>Aller dans le menu « </w:t>
      </w:r>
      <w:r w:rsidRPr="00E82EFC">
        <w:rPr>
          <w:b/>
        </w:rPr>
        <w:t>Management</w:t>
      </w:r>
      <w:r>
        <w:t> »</w:t>
      </w:r>
    </w:p>
    <w:p w:rsidR="00C83C8C" w:rsidRDefault="00C83C8C" w:rsidP="00C83C8C">
      <w:r>
        <w:rPr>
          <w:noProof/>
        </w:rPr>
        <w:drawing>
          <wp:inline distT="0" distB="0" distL="0" distR="0" wp14:anchorId="58B9C073" wp14:editId="6918F349">
            <wp:extent cx="1463040" cy="3393990"/>
            <wp:effectExtent l="0" t="0" r="381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277" cy="34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83C8C" w:rsidRDefault="00C83C8C" w:rsidP="00C83C8C">
      <w:r>
        <w:lastRenderedPageBreak/>
        <w:t>Puis cliquez sur « </w:t>
      </w:r>
      <w:r w:rsidRPr="0091255B">
        <w:rPr>
          <w:b/>
        </w:rPr>
        <w:t>import</w:t>
      </w:r>
      <w:r>
        <w:t> »</w:t>
      </w:r>
    </w:p>
    <w:p w:rsidR="00C83C8C" w:rsidRDefault="00C83C8C" w:rsidP="00C83C8C">
      <w:r>
        <w:rPr>
          <w:noProof/>
        </w:rPr>
        <w:drawing>
          <wp:inline distT="0" distB="0" distL="0" distR="0" wp14:anchorId="7D3A2CDB" wp14:editId="3BD7B8A2">
            <wp:extent cx="5448300" cy="265465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813" cy="26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8C" w:rsidRDefault="00C83C8C" w:rsidP="00C83C8C">
      <w:r>
        <w:t>Puis sélectionner le fichier « </w:t>
      </w:r>
      <w:proofErr w:type="spellStart"/>
      <w:r w:rsidRPr="00C83C8C">
        <w:rPr>
          <w:b/>
        </w:rPr>
        <w:t>search_</w:t>
      </w:r>
      <w:proofErr w:type="gramStart"/>
      <w:r w:rsidRPr="00C83C8C">
        <w:rPr>
          <w:b/>
        </w:rPr>
        <w:t>kibana.json</w:t>
      </w:r>
      <w:proofErr w:type="spellEnd"/>
      <w:proofErr w:type="gramEnd"/>
      <w:r>
        <w:rPr>
          <w:b/>
        </w:rPr>
        <w:t xml:space="preserve"> </w:t>
      </w:r>
      <w:r>
        <w:t xml:space="preserve">» préalable récupérer depuis le repository </w:t>
      </w:r>
      <w:proofErr w:type="spellStart"/>
      <w:r>
        <w:t>svn</w:t>
      </w:r>
      <w:proofErr w:type="spellEnd"/>
      <w:r>
        <w:t xml:space="preserve"> </w:t>
      </w:r>
      <w:proofErr w:type="spellStart"/>
      <w:r>
        <w:t>Amexio</w:t>
      </w:r>
      <w:proofErr w:type="spellEnd"/>
      <w:r>
        <w:t>.</w:t>
      </w:r>
    </w:p>
    <w:p w:rsidR="00C83C8C" w:rsidRDefault="00C83C8C" w:rsidP="009F7E4A">
      <w:r>
        <w:rPr>
          <w:noProof/>
        </w:rPr>
        <w:drawing>
          <wp:inline distT="0" distB="0" distL="0" distR="0">
            <wp:extent cx="3788819" cy="294132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144" cy="295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8C" w:rsidRDefault="00C83C8C" w:rsidP="009F7E4A">
      <w:r>
        <w:rPr>
          <w:noProof/>
        </w:rPr>
        <w:drawing>
          <wp:inline distT="0" distB="0" distL="0" distR="0">
            <wp:extent cx="3017520" cy="1953790"/>
            <wp:effectExtent l="0" t="0" r="0" b="889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11" cy="197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8C" w:rsidRDefault="00C83C8C" w:rsidP="00C83C8C">
      <w:r>
        <w:lastRenderedPageBreak/>
        <w:t>Puis cliquer sur « </w:t>
      </w:r>
      <w:r w:rsidRPr="001D466C">
        <w:rPr>
          <w:b/>
        </w:rPr>
        <w:t>Import</w:t>
      </w:r>
      <w:r>
        <w:t> »</w:t>
      </w:r>
    </w:p>
    <w:p w:rsidR="00C83C8C" w:rsidRDefault="00C83C8C" w:rsidP="00C83C8C">
      <w:r>
        <w:rPr>
          <w:noProof/>
        </w:rPr>
        <w:drawing>
          <wp:inline distT="0" distB="0" distL="0" distR="0" wp14:anchorId="6CDB6DA6" wp14:editId="390A6A26">
            <wp:extent cx="2065020" cy="13716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D0" w:rsidRDefault="00E541D0" w:rsidP="00E541D0">
      <w:r>
        <w:t>Puis attendez que le système confirme que l’import est fini :</w:t>
      </w:r>
    </w:p>
    <w:p w:rsidR="00E541D0" w:rsidRDefault="00E541D0" w:rsidP="00E541D0">
      <w:r>
        <w:rPr>
          <w:noProof/>
        </w:rPr>
        <w:drawing>
          <wp:inline distT="0" distB="0" distL="0" distR="0" wp14:anchorId="185543BE" wp14:editId="1A148D51">
            <wp:extent cx="5974080" cy="1722120"/>
            <wp:effectExtent l="0" t="0" r="762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D0" w:rsidRDefault="00E541D0" w:rsidP="00E541D0">
      <w:r>
        <w:t>Enfin cliquez sur « </w:t>
      </w:r>
      <w:proofErr w:type="spellStart"/>
      <w:r w:rsidRPr="00C83C8C">
        <w:rPr>
          <w:b/>
        </w:rPr>
        <w:t>Done</w:t>
      </w:r>
      <w:proofErr w:type="spellEnd"/>
      <w:r>
        <w:t> »</w:t>
      </w:r>
    </w:p>
    <w:p w:rsidR="00E541D0" w:rsidRDefault="00E541D0" w:rsidP="00E541D0">
      <w:r>
        <w:rPr>
          <w:noProof/>
        </w:rPr>
        <w:drawing>
          <wp:inline distT="0" distB="0" distL="0" distR="0" wp14:anchorId="217E263B" wp14:editId="7F8D7C0C">
            <wp:extent cx="1684020" cy="81534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8C" w:rsidRDefault="00C83C8C" w:rsidP="00C83C8C"/>
    <w:p w:rsidR="00E541D0" w:rsidRDefault="00E541D0" w:rsidP="00E541D0">
      <w:pPr>
        <w:pStyle w:val="Titre2"/>
      </w:pPr>
      <w:bookmarkStart w:id="19" w:name="_Toc524535166"/>
      <w:r>
        <w:t>Configuration du dashboard pour host d’Elasticsearch</w:t>
      </w:r>
      <w:bookmarkEnd w:id="19"/>
      <w:r>
        <w:t xml:space="preserve"> </w:t>
      </w:r>
    </w:p>
    <w:p w:rsidR="00E541D0" w:rsidRDefault="003F0BCC" w:rsidP="00C83C8C">
      <w:r>
        <w:t xml:space="preserve">Pour cette étape, il est primordial de vérifier que </w:t>
      </w:r>
      <w:proofErr w:type="spellStart"/>
      <w:r>
        <w:t>Metricbeat</w:t>
      </w:r>
      <w:proofErr w:type="spellEnd"/>
      <w:r>
        <w:t xml:space="preserve"> / </w:t>
      </w:r>
      <w:proofErr w:type="spellStart"/>
      <w:r>
        <w:t>PacketBeat</w:t>
      </w:r>
      <w:proofErr w:type="spellEnd"/>
      <w:r>
        <w:t xml:space="preserve"> fonctionne sur la Machine virtuelle Host </w:t>
      </w:r>
      <w:proofErr w:type="spellStart"/>
      <w:r>
        <w:t>Elasticsearch</w:t>
      </w:r>
      <w:proofErr w:type="spellEnd"/>
    </w:p>
    <w:p w:rsidR="00295C4D" w:rsidRDefault="00295C4D" w:rsidP="00295C4D">
      <w:r>
        <w:t xml:space="preserve">Se connecter </w:t>
      </w:r>
      <w:proofErr w:type="spellStart"/>
      <w:proofErr w:type="gramStart"/>
      <w:r>
        <w:t>a</w:t>
      </w:r>
      <w:proofErr w:type="spellEnd"/>
      <w:proofErr w:type="gramEnd"/>
      <w:r>
        <w:t xml:space="preserve"> l’url donnée par le script de démarrage d’</w:t>
      </w:r>
      <w:proofErr w:type="spellStart"/>
      <w:r>
        <w:t>Elasticsearch</w:t>
      </w:r>
      <w:proofErr w:type="spellEnd"/>
      <w:r>
        <w:t xml:space="preserve"> / </w:t>
      </w:r>
      <w:proofErr w:type="spellStart"/>
      <w:r>
        <w:t>Kibana</w:t>
      </w:r>
      <w:proofErr w:type="spellEnd"/>
      <w:r>
        <w:t xml:space="preserve"> (Voir </w:t>
      </w:r>
      <w:hyperlink w:anchor="_Démarrage_de_l’environnement" w:history="1">
        <w:r w:rsidRPr="00BD13B7">
          <w:rPr>
            <w:rStyle w:val="Lienhypertexte"/>
          </w:rPr>
          <w:t xml:space="preserve">Démarrage de l’environnement Docker &amp; </w:t>
        </w:r>
        <w:proofErr w:type="spellStart"/>
        <w:r w:rsidRPr="00BD13B7">
          <w:rPr>
            <w:rStyle w:val="Lienhypertexte"/>
          </w:rPr>
          <w:t>Metricbeat</w:t>
        </w:r>
        <w:proofErr w:type="spellEnd"/>
      </w:hyperlink>
      <w:r>
        <w:t>)</w:t>
      </w:r>
    </w:p>
    <w:p w:rsidR="00295C4D" w:rsidRDefault="00295C4D" w:rsidP="00295C4D">
      <w:r>
        <w:t>Puis faire comme suit :</w:t>
      </w:r>
    </w:p>
    <w:p w:rsidR="00295C4D" w:rsidRDefault="00295C4D" w:rsidP="00295C4D">
      <w:r>
        <w:br w:type="page"/>
      </w:r>
    </w:p>
    <w:p w:rsidR="00295C4D" w:rsidRDefault="00295C4D" w:rsidP="00295C4D">
      <w:r>
        <w:lastRenderedPageBreak/>
        <w:t>Aller dans le menu « </w:t>
      </w:r>
      <w:r>
        <w:rPr>
          <w:b/>
        </w:rPr>
        <w:t>Dashboard</w:t>
      </w:r>
      <w:r>
        <w:t> »</w:t>
      </w:r>
    </w:p>
    <w:p w:rsidR="003F0BCC" w:rsidRDefault="00295C4D" w:rsidP="00C83C8C">
      <w:r>
        <w:rPr>
          <w:noProof/>
        </w:rPr>
        <w:drawing>
          <wp:inline distT="0" distB="0" distL="0" distR="0">
            <wp:extent cx="1684020" cy="3710940"/>
            <wp:effectExtent l="0" t="0" r="0" b="38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C4D" w:rsidRDefault="00295C4D" w:rsidP="00C83C8C">
      <w:r>
        <w:t>Puis ouvrir le Dashboard « </w:t>
      </w:r>
      <w:proofErr w:type="spellStart"/>
      <w:r w:rsidRPr="00295C4D">
        <w:rPr>
          <w:b/>
        </w:rPr>
        <w:t>Dashboard_Host_ELK</w:t>
      </w:r>
      <w:proofErr w:type="spellEnd"/>
      <w:r>
        <w:t> »</w:t>
      </w:r>
    </w:p>
    <w:p w:rsidR="00295C4D" w:rsidRDefault="00295C4D" w:rsidP="00C83C8C">
      <w:r>
        <w:rPr>
          <w:noProof/>
        </w:rPr>
        <w:drawing>
          <wp:inline distT="0" distB="0" distL="0" distR="0">
            <wp:extent cx="5966460" cy="195072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1C" w:rsidRDefault="0024301C" w:rsidP="00C83C8C">
      <w:r>
        <w:t>Puis cliquer sur Edit comme suit :</w:t>
      </w:r>
    </w:p>
    <w:p w:rsidR="00077B8B" w:rsidRDefault="0024301C" w:rsidP="00C83C8C">
      <w:r>
        <w:rPr>
          <w:noProof/>
        </w:rPr>
        <w:drawing>
          <wp:inline distT="0" distB="0" distL="0" distR="0">
            <wp:extent cx="5966460" cy="182880"/>
            <wp:effectExtent l="0" t="0" r="0" b="762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C4D" w:rsidRDefault="00295C4D" w:rsidP="00C83C8C">
      <w:r>
        <w:t>Puis dans le Dashboard, modifier le filtre pour pointer vers la bonne machine</w:t>
      </w:r>
      <w:r w:rsidR="00473BB5">
        <w:t xml:space="preserve"> virtuelle d’</w:t>
      </w:r>
      <w:proofErr w:type="spellStart"/>
      <w:r w:rsidR="00473BB5">
        <w:t>Elasticsearch</w:t>
      </w:r>
      <w:proofErr w:type="spellEnd"/>
    </w:p>
    <w:p w:rsidR="00473BB5" w:rsidRDefault="00473BB5" w:rsidP="00C83C8C">
      <w:r>
        <w:t xml:space="preserve">Pour cela cliquer sur l’icône « Edit </w:t>
      </w:r>
      <w:proofErr w:type="spellStart"/>
      <w:r>
        <w:t>filter</w:t>
      </w:r>
      <w:proofErr w:type="spellEnd"/>
      <w:r>
        <w:t> » du filtre</w:t>
      </w:r>
    </w:p>
    <w:p w:rsidR="00077B8B" w:rsidRDefault="00473BB5" w:rsidP="00077B8B">
      <w:r>
        <w:rPr>
          <w:noProof/>
        </w:rPr>
        <w:drawing>
          <wp:inline distT="0" distB="0" distL="0" distR="0">
            <wp:extent cx="3863340" cy="883191"/>
            <wp:effectExtent l="0" t="0" r="381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84" cy="9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B8B">
        <w:br w:type="page"/>
      </w:r>
    </w:p>
    <w:p w:rsidR="00473BB5" w:rsidRDefault="00473BB5" w:rsidP="00C83C8C">
      <w:r>
        <w:lastRenderedPageBreak/>
        <w:t xml:space="preserve">Puis sélectionner le bon </w:t>
      </w:r>
      <w:proofErr w:type="spellStart"/>
      <w:r>
        <w:t>Hostname</w:t>
      </w:r>
      <w:proofErr w:type="spellEnd"/>
      <w:r>
        <w:t xml:space="preserve"> comme suit :</w:t>
      </w:r>
    </w:p>
    <w:p w:rsidR="00473BB5" w:rsidRDefault="00473BB5" w:rsidP="00C83C8C">
      <w:r>
        <w:rPr>
          <w:noProof/>
        </w:rPr>
        <w:drawing>
          <wp:inline distT="0" distB="0" distL="0" distR="0">
            <wp:extent cx="5692140" cy="2598420"/>
            <wp:effectExtent l="0" t="0" r="381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BB5" w:rsidRDefault="00473BB5" w:rsidP="00C83C8C">
      <w:r>
        <w:t>Puis cliquer sur « </w:t>
      </w:r>
      <w:r w:rsidRPr="00473BB5">
        <w:rPr>
          <w:b/>
        </w:rPr>
        <w:t>Save</w:t>
      </w:r>
      <w:r>
        <w:t> »</w:t>
      </w:r>
    </w:p>
    <w:p w:rsidR="00077B8B" w:rsidRDefault="00077B8B" w:rsidP="00C83C8C">
      <w:r>
        <w:rPr>
          <w:noProof/>
        </w:rPr>
        <w:drawing>
          <wp:inline distT="0" distB="0" distL="0" distR="0">
            <wp:extent cx="1295400" cy="6096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B8B" w:rsidRDefault="00077B8B" w:rsidP="00C83C8C">
      <w:r>
        <w:t>Puis cliquer sur « </w:t>
      </w:r>
      <w:r w:rsidRPr="00077B8B">
        <w:rPr>
          <w:b/>
        </w:rPr>
        <w:t>Save</w:t>
      </w:r>
      <w:r>
        <w:rPr>
          <w:b/>
        </w:rPr>
        <w:t> »</w:t>
      </w:r>
      <w:r>
        <w:t xml:space="preserve"> au niveau du menu Dashboard comme suit :</w:t>
      </w:r>
    </w:p>
    <w:p w:rsidR="00077B8B" w:rsidRDefault="00077B8B" w:rsidP="00C83C8C">
      <w:r>
        <w:rPr>
          <w:noProof/>
        </w:rPr>
        <w:drawing>
          <wp:inline distT="0" distB="0" distL="0" distR="0">
            <wp:extent cx="5966460" cy="15240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B8B" w:rsidRDefault="00077B8B" w:rsidP="00C83C8C">
      <w:r>
        <w:t>Puis :</w:t>
      </w:r>
    </w:p>
    <w:p w:rsidR="00077B8B" w:rsidRDefault="00077B8B" w:rsidP="00077B8B">
      <w:r>
        <w:rPr>
          <w:noProof/>
        </w:rPr>
        <w:drawing>
          <wp:inline distT="0" distB="0" distL="0" distR="0">
            <wp:extent cx="3017520" cy="3615536"/>
            <wp:effectExtent l="0" t="0" r="0" b="444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48" cy="36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73BB5" w:rsidRDefault="00473BB5" w:rsidP="00C83C8C">
      <w:r>
        <w:lastRenderedPageBreak/>
        <w:t>Pour devriez voir les informations être remonté comme suit :</w:t>
      </w:r>
    </w:p>
    <w:p w:rsidR="00221EE2" w:rsidRDefault="00221EE2" w:rsidP="00C83C8C"/>
    <w:p w:rsidR="00077B8B" w:rsidRDefault="00473BB5" w:rsidP="00221EE2">
      <w:r>
        <w:rPr>
          <w:noProof/>
        </w:rPr>
        <w:drawing>
          <wp:inline distT="0" distB="0" distL="0" distR="0">
            <wp:extent cx="5974080" cy="2796540"/>
            <wp:effectExtent l="0" t="0" r="762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B8B" w:rsidRDefault="00077B8B" w:rsidP="00077B8B">
      <w:r>
        <w:br w:type="page"/>
      </w:r>
    </w:p>
    <w:p w:rsidR="004C7F3C" w:rsidRDefault="00E718E9" w:rsidP="00E718E9">
      <w:pPr>
        <w:pStyle w:val="Titre1"/>
      </w:pPr>
      <w:bookmarkStart w:id="20" w:name="_Toc524535174"/>
      <w:r>
        <w:lastRenderedPageBreak/>
        <w:t>Configuration de la machine Documentum</w:t>
      </w:r>
      <w:bookmarkEnd w:id="20"/>
    </w:p>
    <w:p w:rsidR="00E718E9" w:rsidRDefault="00E718E9" w:rsidP="00C83C8C">
      <w:r>
        <w:t xml:space="preserve">Pour cette étape, il s’agit de configurer la machine </w:t>
      </w:r>
      <w:proofErr w:type="spellStart"/>
      <w:r w:rsidR="004012E2">
        <w:t>D</w:t>
      </w:r>
      <w:r>
        <w:t>ocumentum</w:t>
      </w:r>
      <w:proofErr w:type="spellEnd"/>
      <w:r>
        <w:t xml:space="preserve">, afin que celle-ci envoie les ses informations au serveur d’indexation </w:t>
      </w:r>
      <w:proofErr w:type="spellStart"/>
      <w:r>
        <w:t>Elasticsearch</w:t>
      </w:r>
      <w:proofErr w:type="spellEnd"/>
      <w:r>
        <w:t>.</w:t>
      </w:r>
    </w:p>
    <w:p w:rsidR="00E718E9" w:rsidRDefault="00E718E9" w:rsidP="00E718E9">
      <w:pPr>
        <w:pStyle w:val="Titre2"/>
      </w:pPr>
      <w:bookmarkStart w:id="21" w:name="_Toc524535175"/>
      <w:r>
        <w:t>Déclaration</w:t>
      </w:r>
      <w:r w:rsidR="001A1651">
        <w:t xml:space="preserve"> du </w:t>
      </w:r>
      <w:r w:rsidR="00150CFD">
        <w:t>M</w:t>
      </w:r>
      <w:r w:rsidR="001A1651">
        <w:t xml:space="preserve">apping </w:t>
      </w:r>
      <w:r w:rsidR="00150CFD">
        <w:t>T</w:t>
      </w:r>
      <w:r w:rsidR="001A1651">
        <w:t xml:space="preserve">emplate </w:t>
      </w:r>
      <w:r w:rsidR="00150CFD">
        <w:t>D</w:t>
      </w:r>
      <w:r w:rsidR="001A1651">
        <w:t>ocumentum</w:t>
      </w:r>
      <w:bookmarkEnd w:id="21"/>
    </w:p>
    <w:p w:rsidR="00303561" w:rsidRDefault="00303561" w:rsidP="00303561">
      <w:r>
        <w:t xml:space="preserve">Sur la machine </w:t>
      </w:r>
      <w:r w:rsidR="00150CFD">
        <w:t xml:space="preserve">virtuelle </w:t>
      </w:r>
      <w:proofErr w:type="spellStart"/>
      <w:r w:rsidR="00150CFD">
        <w:t>Elasticsearch</w:t>
      </w:r>
      <w:proofErr w:type="spellEnd"/>
      <w:r w:rsidR="00150CFD">
        <w:t xml:space="preserve"> déposer le fichier « </w:t>
      </w:r>
      <w:r w:rsidR="00150CFD" w:rsidRPr="00150CFD">
        <w:rPr>
          <w:b/>
        </w:rPr>
        <w:t>template_declaration.sh</w:t>
      </w:r>
      <w:r w:rsidR="00150CFD">
        <w:t xml:space="preserve"> » dans le </w:t>
      </w:r>
      <w:r w:rsidR="004012E2">
        <w:t>répertoire</w:t>
      </w:r>
      <w:r w:rsidR="00150CFD">
        <w:t xml:space="preserve"> « </w:t>
      </w:r>
      <w:proofErr w:type="spellStart"/>
      <w:r w:rsidR="00150CFD" w:rsidRPr="00150CFD">
        <w:rPr>
          <w:b/>
        </w:rPr>
        <w:t>install</w:t>
      </w:r>
      <w:proofErr w:type="spellEnd"/>
      <w:r w:rsidR="00150CFD">
        <w:t> »</w:t>
      </w:r>
      <w:r w:rsidR="004012E2">
        <w:t xml:space="preserve"> que vous trouverez sur le repository </w:t>
      </w:r>
      <w:proofErr w:type="spellStart"/>
      <w:r w:rsidR="004012E2">
        <w:t>svn</w:t>
      </w:r>
      <w:proofErr w:type="spellEnd"/>
      <w:r w:rsidR="004012E2">
        <w:t xml:space="preserve"> d’</w:t>
      </w:r>
      <w:proofErr w:type="spellStart"/>
      <w:r w:rsidR="004012E2">
        <w:t>Amexio</w:t>
      </w:r>
      <w:proofErr w:type="spellEnd"/>
      <w:r w:rsidR="004012E2">
        <w:t>.</w:t>
      </w:r>
    </w:p>
    <w:p w:rsidR="00150CFD" w:rsidRDefault="00150CFD" w:rsidP="00303561">
      <w:r>
        <w:t xml:space="preserve">Avant d’exécuter le script vérifier que le container docker </w:t>
      </w:r>
      <w:proofErr w:type="spellStart"/>
      <w:r>
        <w:t>Elasticsearch</w:t>
      </w:r>
      <w:proofErr w:type="spellEnd"/>
      <w:r>
        <w:t xml:space="preserve"> est bien démarré.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150CFD" w:rsidTr="00457F9F">
        <w:tc>
          <w:tcPr>
            <w:tcW w:w="9396" w:type="dxa"/>
            <w:shd w:val="clear" w:color="auto" w:fill="D9D9D9" w:themeFill="background1" w:themeFillShade="D9"/>
          </w:tcPr>
          <w:p w:rsidR="00150CFD" w:rsidRDefault="00150CFD" w:rsidP="00457F9F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150CFD" w:rsidRDefault="00150CFD" w:rsidP="00457F9F">
            <w:r>
              <w:t xml:space="preserve">Docker </w:t>
            </w:r>
            <w:proofErr w:type="spellStart"/>
            <w:r>
              <w:t>ps</w:t>
            </w:r>
            <w:proofErr w:type="spellEnd"/>
          </w:p>
        </w:tc>
      </w:tr>
    </w:tbl>
    <w:p w:rsidR="00150CFD" w:rsidRPr="00E24945" w:rsidRDefault="00150CFD" w:rsidP="00303561">
      <w:pPr>
        <w:rPr>
          <w:rStyle w:val="Emphase"/>
        </w:rPr>
      </w:pPr>
      <w:r w:rsidRPr="00E24945">
        <w:rPr>
          <w:rStyle w:val="Emphase"/>
        </w:rPr>
        <w:t>Réponse :</w:t>
      </w:r>
    </w:p>
    <w:p w:rsidR="00150CFD" w:rsidRDefault="00150CFD" w:rsidP="00303561">
      <w:r>
        <w:rPr>
          <w:noProof/>
        </w:rPr>
        <w:drawing>
          <wp:inline distT="0" distB="0" distL="0" distR="0">
            <wp:extent cx="5972175" cy="214630"/>
            <wp:effectExtent l="0" t="0" r="9525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CFD" w:rsidRDefault="00150CFD" w:rsidP="00150CFD">
      <w:pPr>
        <w:pStyle w:val="Titre3"/>
      </w:pPr>
      <w:bookmarkStart w:id="22" w:name="_Toc524535176"/>
      <w:r>
        <w:t>Exécution du script d’installation du Mapping Template</w:t>
      </w:r>
      <w:bookmarkEnd w:id="2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150CFD" w:rsidTr="00457F9F">
        <w:tc>
          <w:tcPr>
            <w:tcW w:w="9396" w:type="dxa"/>
            <w:shd w:val="clear" w:color="auto" w:fill="D9D9D9" w:themeFill="background1" w:themeFillShade="D9"/>
          </w:tcPr>
          <w:p w:rsidR="00150CFD" w:rsidRDefault="00150CFD" w:rsidP="00457F9F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150CFD" w:rsidRDefault="00150CFD" w:rsidP="00457F9F">
            <w:proofErr w:type="gramStart"/>
            <w:r>
              <w:t>cd</w:t>
            </w:r>
            <w:proofErr w:type="gramEnd"/>
            <w:r>
              <w:t xml:space="preserve"> /</w:t>
            </w:r>
            <w:proofErr w:type="spellStart"/>
            <w:r>
              <w:t>install</w:t>
            </w:r>
            <w:proofErr w:type="spellEnd"/>
          </w:p>
          <w:p w:rsidR="00150CFD" w:rsidRDefault="00150CFD" w:rsidP="00457F9F">
            <w:r w:rsidRPr="00150CFD">
              <w:t>./template_declaration.sh</w:t>
            </w:r>
          </w:p>
        </w:tc>
      </w:tr>
    </w:tbl>
    <w:p w:rsidR="00150CFD" w:rsidRPr="00E24945" w:rsidRDefault="00150CFD" w:rsidP="00150CFD">
      <w:pPr>
        <w:rPr>
          <w:rStyle w:val="Emphase"/>
        </w:rPr>
      </w:pPr>
      <w:r w:rsidRPr="00E24945">
        <w:rPr>
          <w:rStyle w:val="Emphase"/>
        </w:rPr>
        <w:t>Réponse :</w:t>
      </w:r>
    </w:p>
    <w:p w:rsidR="00150CFD" w:rsidRDefault="00150CFD" w:rsidP="00150CFD">
      <w:r>
        <w:rPr>
          <w:noProof/>
        </w:rPr>
        <w:drawing>
          <wp:inline distT="0" distB="0" distL="0" distR="0">
            <wp:extent cx="3324225" cy="290830"/>
            <wp:effectExtent l="0" t="0" r="9525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CFD" w:rsidRDefault="00E24945" w:rsidP="00E24945">
      <w:pPr>
        <w:pStyle w:val="Titre3"/>
      </w:pPr>
      <w:bookmarkStart w:id="23" w:name="_Toc524535177"/>
      <w:r>
        <w:t>Vérification</w:t>
      </w:r>
      <w:r w:rsidR="002A617E">
        <w:t xml:space="preserve"> que le </w:t>
      </w:r>
      <w:r>
        <w:t>Template</w:t>
      </w:r>
      <w:r w:rsidR="002A617E">
        <w:t xml:space="preserve"> est bien </w:t>
      </w:r>
      <w:r>
        <w:t xml:space="preserve">déclaré dans </w:t>
      </w:r>
      <w:proofErr w:type="spellStart"/>
      <w:r>
        <w:t>Elasticsearch</w:t>
      </w:r>
      <w:bookmarkEnd w:id="23"/>
      <w:proofErr w:type="spellEnd"/>
    </w:p>
    <w:p w:rsidR="00E24945" w:rsidRDefault="00E24945" w:rsidP="00150CFD">
      <w:r>
        <w:t xml:space="preserve">Sur la machine virtuelle </w:t>
      </w:r>
      <w:proofErr w:type="spellStart"/>
      <w:r>
        <w:t>Elasticsearch</w:t>
      </w:r>
      <w:proofErr w:type="spellEnd"/>
      <w:r>
        <w:t>, en vous assurant que le container docker est bien démarré</w:t>
      </w:r>
    </w:p>
    <w:p w:rsidR="00E24945" w:rsidRDefault="00E24945" w:rsidP="00150CFD">
      <w:r>
        <w:t>Jouer la commande si dessous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96"/>
      </w:tblGrid>
      <w:tr w:rsidR="00E24945" w:rsidTr="00457F9F">
        <w:tc>
          <w:tcPr>
            <w:tcW w:w="9396" w:type="dxa"/>
            <w:shd w:val="clear" w:color="auto" w:fill="D9D9D9" w:themeFill="background1" w:themeFillShade="D9"/>
          </w:tcPr>
          <w:p w:rsidR="00E24945" w:rsidRDefault="00E24945" w:rsidP="00457F9F">
            <w:r>
              <w:t xml:space="preserve">Avec </w:t>
            </w:r>
            <w:proofErr w:type="gramStart"/>
            <w:r>
              <w:t>le user</w:t>
            </w:r>
            <w:proofErr w:type="gramEnd"/>
            <w:r>
              <w:t xml:space="preserve"> root</w:t>
            </w:r>
          </w:p>
          <w:p w:rsidR="00E24945" w:rsidRDefault="00E24945" w:rsidP="00457F9F">
            <w:proofErr w:type="spellStart"/>
            <w:proofErr w:type="gramStart"/>
            <w:r w:rsidRPr="00E24945">
              <w:t>curl</w:t>
            </w:r>
            <w:proofErr w:type="spellEnd"/>
            <w:proofErr w:type="gramEnd"/>
            <w:r w:rsidRPr="00E24945">
              <w:t xml:space="preserve"> -X GET "localhost:9200/_</w:t>
            </w:r>
            <w:proofErr w:type="spellStart"/>
            <w:r w:rsidRPr="00E24945">
              <w:t>template</w:t>
            </w:r>
            <w:proofErr w:type="spellEnd"/>
            <w:r w:rsidRPr="00E24945">
              <w:t>/</w:t>
            </w:r>
            <w:proofErr w:type="spellStart"/>
            <w:r w:rsidRPr="00E24945">
              <w:t>documentum?filter_path</w:t>
            </w:r>
            <w:proofErr w:type="spellEnd"/>
            <w:r w:rsidRPr="00E24945">
              <w:t>=*.version"</w:t>
            </w:r>
          </w:p>
        </w:tc>
      </w:tr>
    </w:tbl>
    <w:p w:rsidR="00E24945" w:rsidRPr="00E24945" w:rsidRDefault="00E24945" w:rsidP="00150CFD">
      <w:pPr>
        <w:rPr>
          <w:rStyle w:val="Emphase"/>
        </w:rPr>
      </w:pPr>
      <w:r w:rsidRPr="00E24945">
        <w:rPr>
          <w:rStyle w:val="Emphase"/>
        </w:rPr>
        <w:t>Réponse :</w:t>
      </w:r>
    </w:p>
    <w:p w:rsidR="00E24945" w:rsidRDefault="00E24945" w:rsidP="00150CFD">
      <w:r>
        <w:rPr>
          <w:noProof/>
        </w:rPr>
        <w:drawing>
          <wp:inline distT="0" distB="0" distL="0" distR="0">
            <wp:extent cx="5969000" cy="279400"/>
            <wp:effectExtent l="0" t="0" r="0" b="635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945" w:rsidRDefault="00E24945" w:rsidP="00E24945">
      <w:r>
        <w:br w:type="page"/>
      </w:r>
    </w:p>
    <w:p w:rsidR="00E24945" w:rsidRDefault="00301063" w:rsidP="00AF5423">
      <w:pPr>
        <w:pStyle w:val="Titre2"/>
      </w:pPr>
      <w:bookmarkStart w:id="24" w:name="_Toc524535178"/>
      <w:r>
        <w:lastRenderedPageBreak/>
        <w:t>Installation de Logstash sur le serveur Documentum (Windows)</w:t>
      </w:r>
      <w:bookmarkEnd w:id="24"/>
    </w:p>
    <w:p w:rsidR="00281E6A" w:rsidRPr="00281E6A" w:rsidRDefault="00281E6A" w:rsidP="00281E6A"/>
    <w:p w:rsidR="00301063" w:rsidRDefault="00301063" w:rsidP="00AF5423">
      <w:pPr>
        <w:pStyle w:val="Titre3"/>
      </w:pPr>
      <w:bookmarkStart w:id="25" w:name="_Toc524535179"/>
      <w:r>
        <w:t>Prérequis</w:t>
      </w:r>
      <w:bookmarkEnd w:id="25"/>
    </w:p>
    <w:p w:rsidR="00301063" w:rsidRDefault="00301063" w:rsidP="00301063">
      <w:r>
        <w:t>Les pr</w:t>
      </w:r>
      <w:r w:rsidR="00281E6A">
        <w:t xml:space="preserve">érequis pour l’installation de </w:t>
      </w:r>
      <w:proofErr w:type="spellStart"/>
      <w:r w:rsidR="00281E6A">
        <w:t>Logstash</w:t>
      </w:r>
      <w:proofErr w:type="spellEnd"/>
      <w:r w:rsidR="00281E6A">
        <w:t xml:space="preserve"> et d’avoir de disponible et de configurer la version </w:t>
      </w:r>
      <w:r w:rsidR="00281E6A" w:rsidRPr="00281E6A">
        <w:rPr>
          <w:b/>
        </w:rPr>
        <w:t>1.8.0</w:t>
      </w:r>
      <w:r w:rsidR="00281E6A">
        <w:t xml:space="preserve"> de la </w:t>
      </w:r>
      <w:r w:rsidR="00281E6A" w:rsidRPr="00281E6A">
        <w:rPr>
          <w:b/>
        </w:rPr>
        <w:t>JRE/JDK</w:t>
      </w:r>
      <w:r w:rsidR="00281E6A">
        <w:t xml:space="preserve"> de java</w:t>
      </w:r>
    </w:p>
    <w:p w:rsidR="00281E6A" w:rsidRPr="00301063" w:rsidRDefault="00281E6A" w:rsidP="00301063"/>
    <w:p w:rsidR="00E24945" w:rsidRDefault="00281E6A" w:rsidP="00AF5423">
      <w:pPr>
        <w:pStyle w:val="Titre3"/>
      </w:pPr>
      <w:bookmarkStart w:id="26" w:name="_Toc524535180"/>
      <w:r w:rsidRPr="00AF5423">
        <w:t>Installation</w:t>
      </w:r>
      <w:r>
        <w:t xml:space="preserve"> de </w:t>
      </w:r>
      <w:proofErr w:type="spellStart"/>
      <w:r>
        <w:t>Logstash</w:t>
      </w:r>
      <w:bookmarkEnd w:id="26"/>
      <w:proofErr w:type="spellEnd"/>
    </w:p>
    <w:p w:rsidR="00281E6A" w:rsidRDefault="00281E6A" w:rsidP="00281E6A">
      <w:r>
        <w:t xml:space="preserve">Cette procédure installe la version 6.4.0 de </w:t>
      </w:r>
      <w:proofErr w:type="spellStart"/>
      <w:r>
        <w:t>logstash</w:t>
      </w:r>
      <w:proofErr w:type="spellEnd"/>
      <w:r>
        <w:t xml:space="preserve">, mais le principe est le même pour des versions de </w:t>
      </w:r>
      <w:proofErr w:type="spellStart"/>
      <w:r>
        <w:t>Logstash</w:t>
      </w:r>
      <w:proofErr w:type="spellEnd"/>
      <w:r>
        <w:t xml:space="preserve"> supérieur.</w:t>
      </w:r>
    </w:p>
    <w:p w:rsidR="00281E6A" w:rsidRDefault="00281E6A" w:rsidP="00281E6A">
      <w:r>
        <w:t xml:space="preserve">Voici les étapes d’installation de </w:t>
      </w:r>
      <w:proofErr w:type="spellStart"/>
      <w:r>
        <w:t>logstash</w:t>
      </w:r>
      <w:proofErr w:type="spellEnd"/>
    </w:p>
    <w:p w:rsidR="00281E6A" w:rsidRDefault="00281E6A" w:rsidP="00281E6A">
      <w:pPr>
        <w:pStyle w:val="Paragraphedeliste"/>
        <w:numPr>
          <w:ilvl w:val="0"/>
          <w:numId w:val="24"/>
        </w:numPr>
      </w:pPr>
      <w:r w:rsidRPr="00281E6A">
        <w:rPr>
          <w:rStyle w:val="Emphase"/>
        </w:rPr>
        <w:t xml:space="preserve">Télécharger </w:t>
      </w:r>
      <w:proofErr w:type="spellStart"/>
      <w:r w:rsidRPr="00281E6A">
        <w:rPr>
          <w:rStyle w:val="Emphase"/>
        </w:rPr>
        <w:t>Logstash</w:t>
      </w:r>
      <w:proofErr w:type="spellEnd"/>
      <w:r w:rsidRPr="00281E6A">
        <w:rPr>
          <w:rStyle w:val="Emphase"/>
        </w:rPr>
        <w:t xml:space="preserve"> depuis cette adresse :</w:t>
      </w:r>
      <w:r>
        <w:t xml:space="preserve"> </w:t>
      </w:r>
      <w:hyperlink r:id="rId49" w:history="1">
        <w:r w:rsidRPr="00A562F5">
          <w:rPr>
            <w:rStyle w:val="Lienhypertexte"/>
          </w:rPr>
          <w:t>https://www.elastic.co/downloads/logstash</w:t>
        </w:r>
      </w:hyperlink>
    </w:p>
    <w:p w:rsidR="00281E6A" w:rsidRDefault="00281E6A" w:rsidP="00281E6A">
      <w:pPr>
        <w:pStyle w:val="Paragraphedeliste"/>
        <w:numPr>
          <w:ilvl w:val="0"/>
          <w:numId w:val="24"/>
        </w:numPr>
        <w:rPr>
          <w:rStyle w:val="Emphase"/>
        </w:rPr>
      </w:pPr>
      <w:r w:rsidRPr="00281E6A">
        <w:rPr>
          <w:rStyle w:val="Emphase"/>
        </w:rPr>
        <w:t>Déposer le package « logstash-6.4.0.zip » sur le serveur</w:t>
      </w:r>
    </w:p>
    <w:p w:rsidR="00281E6A" w:rsidRPr="004012E2" w:rsidRDefault="004012E2" w:rsidP="00281E6A">
      <w:pPr>
        <w:pStyle w:val="Paragraphedeliste"/>
        <w:numPr>
          <w:ilvl w:val="0"/>
          <w:numId w:val="24"/>
        </w:numPr>
        <w:rPr>
          <w:b/>
          <w:color w:val="FF6600"/>
        </w:rPr>
      </w:pPr>
      <w:r>
        <w:rPr>
          <w:rStyle w:val="Emphase"/>
        </w:rPr>
        <w:t xml:space="preserve">Dézipper le package </w:t>
      </w:r>
      <w:r w:rsidR="00FA4EC1">
        <w:rPr>
          <w:rStyle w:val="Emphase"/>
        </w:rPr>
        <w:t>à</w:t>
      </w:r>
      <w:r>
        <w:rPr>
          <w:rStyle w:val="Emphase"/>
        </w:rPr>
        <w:t xml:space="preserve"> cet emplacement : </w:t>
      </w:r>
      <w:r w:rsidRPr="004012E2">
        <w:rPr>
          <w:b/>
        </w:rPr>
        <w:t>C:\Program Files</w:t>
      </w:r>
    </w:p>
    <w:p w:rsidR="004012E2" w:rsidRPr="004012E2" w:rsidRDefault="004012E2" w:rsidP="004012E2">
      <w:pPr>
        <w:pStyle w:val="Paragraphedeliste"/>
        <w:numPr>
          <w:ilvl w:val="0"/>
          <w:numId w:val="24"/>
        </w:numPr>
        <w:rPr>
          <w:b/>
          <w:color w:val="FF6600"/>
        </w:rPr>
      </w:pPr>
      <w:r>
        <w:rPr>
          <w:rStyle w:val="Emphase"/>
        </w:rPr>
        <w:t xml:space="preserve">Vous devriez avoir le chemin suivant : </w:t>
      </w:r>
      <w:r w:rsidRPr="004012E2">
        <w:rPr>
          <w:b/>
        </w:rPr>
        <w:t>C:\Program Files\</w:t>
      </w:r>
      <w:proofErr w:type="spellStart"/>
      <w:r w:rsidRPr="004012E2">
        <w:rPr>
          <w:b/>
        </w:rPr>
        <w:t>logstash</w:t>
      </w:r>
      <w:proofErr w:type="spellEnd"/>
    </w:p>
    <w:p w:rsidR="004012E2" w:rsidRPr="004012E2" w:rsidRDefault="004012E2" w:rsidP="004012E2"/>
    <w:p w:rsidR="004012E2" w:rsidRDefault="004012E2" w:rsidP="00AF5423">
      <w:pPr>
        <w:pStyle w:val="Titre3"/>
      </w:pPr>
      <w:bookmarkStart w:id="27" w:name="_Configuration_de_Logstash"/>
      <w:bookmarkStart w:id="28" w:name="_Toc524535181"/>
      <w:bookmarkEnd w:id="27"/>
      <w:r>
        <w:t xml:space="preserve">Configuration de </w:t>
      </w:r>
      <w:proofErr w:type="spellStart"/>
      <w:r>
        <w:t>Logstash</w:t>
      </w:r>
      <w:bookmarkEnd w:id="28"/>
      <w:proofErr w:type="spellEnd"/>
    </w:p>
    <w:p w:rsidR="00457F9F" w:rsidRDefault="00457F9F" w:rsidP="00457F9F">
      <w:r>
        <w:t xml:space="preserve">Sur la machine </w:t>
      </w:r>
      <w:proofErr w:type="spellStart"/>
      <w:r w:rsidR="00CE61AB">
        <w:t>Documentum</w:t>
      </w:r>
      <w:proofErr w:type="spellEnd"/>
      <w:r>
        <w:t xml:space="preserve"> déposer le fichier « </w:t>
      </w:r>
      <w:proofErr w:type="spellStart"/>
      <w:r w:rsidR="001E1604" w:rsidRPr="001E1604">
        <w:rPr>
          <w:b/>
        </w:rPr>
        <w:t>docu_session.conf</w:t>
      </w:r>
      <w:proofErr w:type="spellEnd"/>
      <w:r w:rsidR="001E1604">
        <w:t> »</w:t>
      </w:r>
      <w:r>
        <w:t xml:space="preserve"> dans le répertoire </w:t>
      </w:r>
      <w:r w:rsidR="001E1604">
        <w:t>suivant :</w:t>
      </w:r>
      <w:r w:rsidR="001E1604">
        <w:br/>
      </w:r>
      <w:r>
        <w:t>« </w:t>
      </w:r>
      <w:r w:rsidR="001E1604" w:rsidRPr="001E1604">
        <w:rPr>
          <w:b/>
        </w:rPr>
        <w:t>C:\Program Files\</w:t>
      </w:r>
      <w:proofErr w:type="spellStart"/>
      <w:r w:rsidR="001E1604" w:rsidRPr="001E1604">
        <w:rPr>
          <w:b/>
        </w:rPr>
        <w:t>logstash</w:t>
      </w:r>
      <w:proofErr w:type="spellEnd"/>
      <w:r w:rsidR="001E1604" w:rsidRPr="001E1604">
        <w:rPr>
          <w:b/>
        </w:rPr>
        <w:t>\config</w:t>
      </w:r>
      <w:r>
        <w:t xml:space="preserve"> » que vous trouverez sur le repository </w:t>
      </w:r>
      <w:r w:rsidR="00FA4EC1">
        <w:t>SVN</w:t>
      </w:r>
      <w:r>
        <w:t xml:space="preserve"> d’</w:t>
      </w:r>
      <w:proofErr w:type="spellStart"/>
      <w:r>
        <w:t>Amexio</w:t>
      </w:r>
      <w:proofErr w:type="spellEnd"/>
      <w:r>
        <w:t>.</w:t>
      </w:r>
    </w:p>
    <w:p w:rsidR="004012E2" w:rsidRPr="001E1604" w:rsidRDefault="001E1604" w:rsidP="004012E2">
      <w:pPr>
        <w:rPr>
          <w:rStyle w:val="Emphase"/>
        </w:rPr>
      </w:pPr>
      <w:r w:rsidRPr="001E1604">
        <w:rPr>
          <w:rStyle w:val="Emphase"/>
        </w:rPr>
        <w:t>Variables à modifier dans le fichier de configuration</w:t>
      </w:r>
    </w:p>
    <w:tbl>
      <w:tblPr>
        <w:tblStyle w:val="Tramemoyenne1-Accent6"/>
        <w:tblW w:w="9640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6379"/>
      </w:tblGrid>
      <w:tr w:rsidR="001E1604" w:rsidRPr="00244337" w:rsidTr="00D93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1E1604" w:rsidRPr="00E844C8" w:rsidRDefault="001E1604" w:rsidP="000B6647">
            <w:r>
              <w:t>N variable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1E1604" w:rsidRPr="00E844C8" w:rsidRDefault="001E1604" w:rsidP="000B6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variable</w:t>
            </w:r>
          </w:p>
        </w:tc>
        <w:tc>
          <w:tcPr>
            <w:tcW w:w="6379" w:type="dxa"/>
            <w:tcBorders>
              <w:left w:val="single" w:sz="4" w:space="0" w:color="auto"/>
            </w:tcBorders>
          </w:tcPr>
          <w:p w:rsidR="001E1604" w:rsidRPr="001E1604" w:rsidRDefault="001E1604" w:rsidP="000B6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E1604">
              <w:rPr>
                <w:bCs w:val="0"/>
              </w:rPr>
              <w:t>Valeurs de la variable</w:t>
            </w:r>
          </w:p>
        </w:tc>
      </w:tr>
      <w:tr w:rsidR="001E1604" w:rsidRPr="00244337" w:rsidTr="00D93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1E1604" w:rsidRPr="00244337" w:rsidRDefault="001E1604" w:rsidP="001E1604">
            <w:pPr>
              <w:pStyle w:val="Paragraphedeliste"/>
              <w:numPr>
                <w:ilvl w:val="0"/>
                <w:numId w:val="25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E1604" w:rsidRPr="004C7F3C" w:rsidRDefault="001E1604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1E1604">
              <w:t>path</w:t>
            </w:r>
            <w:proofErr w:type="spellEnd"/>
            <w:proofErr w:type="gramEnd"/>
            <w:r w:rsidRPr="001E1604">
              <w:t xml:space="preserve"> =&gt;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1E1604" w:rsidRDefault="001E1604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Chemin + nom du fichier de log du programme Generate.ps1</w:t>
            </w:r>
          </w:p>
          <w:p w:rsidR="001E1604" w:rsidRPr="004C7F3C" w:rsidRDefault="001E1604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 : </w:t>
            </w:r>
            <w:r w:rsidR="00AF5423">
              <w:t>« </w:t>
            </w:r>
            <w:r w:rsidRPr="001E1604">
              <w:t>D:\logs\Logstash\session_logstash_final.log</w:t>
            </w:r>
            <w:r w:rsidR="00AF5423">
              <w:t> »</w:t>
            </w:r>
          </w:p>
        </w:tc>
      </w:tr>
      <w:tr w:rsidR="001E1604" w:rsidRPr="00244337" w:rsidTr="00D933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1E1604" w:rsidRPr="00244337" w:rsidRDefault="001E1604" w:rsidP="001E1604">
            <w:pPr>
              <w:pStyle w:val="Paragraphedeliste"/>
              <w:numPr>
                <w:ilvl w:val="0"/>
                <w:numId w:val="25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E1604" w:rsidRPr="004C7F3C" w:rsidRDefault="001E1604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 w:rsidRPr="001E1604">
              <w:t>hosts</w:t>
            </w:r>
            <w:proofErr w:type="gramEnd"/>
            <w:r w:rsidRPr="001E1604">
              <w:t xml:space="preserve"> =&gt;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1E1604" w:rsidRDefault="001E1604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Hostname</w:t>
            </w:r>
            <w:proofErr w:type="spellEnd"/>
            <w:r>
              <w:t xml:space="preserve"> ou </w:t>
            </w:r>
            <w:proofErr w:type="spellStart"/>
            <w:r>
              <w:t>addresse</w:t>
            </w:r>
            <w:proofErr w:type="spellEnd"/>
            <w:r w:rsidR="00AF5423">
              <w:t xml:space="preserve"> IP du serveur </w:t>
            </w:r>
            <w:proofErr w:type="spellStart"/>
            <w:r w:rsidR="00AF5423">
              <w:t>ElasticSearch</w:t>
            </w:r>
            <w:proofErr w:type="spellEnd"/>
            <w:r w:rsidR="00AF5423">
              <w:t xml:space="preserve"> + port 9200</w:t>
            </w:r>
          </w:p>
          <w:p w:rsidR="00AF5423" w:rsidRPr="004C7F3C" w:rsidRDefault="00AF5423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 :</w:t>
            </w:r>
            <w:r w:rsidR="00D93330">
              <w:t xml:space="preserve"> </w:t>
            </w:r>
            <w:r w:rsidRPr="00AF5423">
              <w:t>["192.168.186.</w:t>
            </w:r>
            <w:proofErr w:type="gramStart"/>
            <w:r w:rsidRPr="00AF5423">
              <w:t>163:</w:t>
            </w:r>
            <w:proofErr w:type="gramEnd"/>
            <w:r w:rsidRPr="00AF5423">
              <w:t>9200"]</w:t>
            </w:r>
          </w:p>
        </w:tc>
      </w:tr>
    </w:tbl>
    <w:p w:rsidR="00AF5423" w:rsidRPr="004012E2" w:rsidRDefault="00AF5423" w:rsidP="004012E2"/>
    <w:p w:rsidR="003A25B6" w:rsidRDefault="003A25B6">
      <w:pPr>
        <w:spacing w:before="0" w:after="200" w:line="276" w:lineRule="auto"/>
        <w:jc w:val="left"/>
      </w:pPr>
      <w:r>
        <w:br w:type="page"/>
      </w:r>
    </w:p>
    <w:p w:rsidR="00C83C8C" w:rsidRDefault="00AF5423" w:rsidP="00AF5423">
      <w:pPr>
        <w:pStyle w:val="Titre2"/>
      </w:pPr>
      <w:bookmarkStart w:id="29" w:name="_Toc524535182"/>
      <w:r>
        <w:lastRenderedPageBreak/>
        <w:t>Configuration du programme Generate</w:t>
      </w:r>
      <w:bookmarkEnd w:id="29"/>
    </w:p>
    <w:p w:rsidR="00AF5423" w:rsidRDefault="00AF5423" w:rsidP="00AF5423">
      <w:r>
        <w:t xml:space="preserve">Le programme </w:t>
      </w:r>
      <w:proofErr w:type="spellStart"/>
      <w:r>
        <w:t>Generate</w:t>
      </w:r>
      <w:proofErr w:type="spellEnd"/>
      <w:r>
        <w:t xml:space="preserve"> est le programme qui permettra de générer les logs pour </w:t>
      </w:r>
      <w:proofErr w:type="spellStart"/>
      <w:r>
        <w:t>Logstash</w:t>
      </w:r>
      <w:proofErr w:type="spellEnd"/>
      <w:r>
        <w:t xml:space="preserve"> afin que celui-ci puisse les envoyer à </w:t>
      </w:r>
      <w:proofErr w:type="spellStart"/>
      <w:r>
        <w:t>Elasticsearch</w:t>
      </w:r>
      <w:proofErr w:type="spellEnd"/>
    </w:p>
    <w:p w:rsidR="00AF5423" w:rsidRDefault="003F5318" w:rsidP="008F24EF">
      <w:pPr>
        <w:pStyle w:val="Titre3"/>
      </w:pPr>
      <w:bookmarkStart w:id="30" w:name="_Dépôt_du_Package"/>
      <w:bookmarkStart w:id="31" w:name="_Toc524535183"/>
      <w:bookmarkEnd w:id="30"/>
      <w:r>
        <w:t xml:space="preserve">Dépôt du Package d’installation </w:t>
      </w:r>
      <w:proofErr w:type="spellStart"/>
      <w:r>
        <w:t>Generate</w:t>
      </w:r>
      <w:bookmarkEnd w:id="31"/>
      <w:proofErr w:type="spellEnd"/>
    </w:p>
    <w:p w:rsidR="003F5318" w:rsidRDefault="003F5318" w:rsidP="003F5318">
      <w:r>
        <w:t xml:space="preserve">Sur la machine </w:t>
      </w:r>
      <w:proofErr w:type="spellStart"/>
      <w:r>
        <w:t>Documentum</w:t>
      </w:r>
      <w:proofErr w:type="spellEnd"/>
      <w:r>
        <w:t xml:space="preserve"> déposer le package « </w:t>
      </w:r>
      <w:r w:rsidRPr="003F5318">
        <w:rPr>
          <w:b/>
        </w:rPr>
        <w:t>generate.zip</w:t>
      </w:r>
      <w:r>
        <w:t> » dans le répertoire de votre choix, vous trouverez le package « </w:t>
      </w:r>
      <w:r w:rsidRPr="003F5318">
        <w:rPr>
          <w:b/>
        </w:rPr>
        <w:t>generate.zip</w:t>
      </w:r>
      <w:r>
        <w:t> » sur le repository SVN d’</w:t>
      </w:r>
      <w:proofErr w:type="spellStart"/>
      <w:r>
        <w:t>Amexio</w:t>
      </w:r>
      <w:proofErr w:type="spellEnd"/>
      <w:r>
        <w:t>.</w:t>
      </w:r>
    </w:p>
    <w:p w:rsidR="003F5318" w:rsidRDefault="003F5318" w:rsidP="003F5318">
      <w:r>
        <w:t>Puis dézipper le package, vous devriez avoir l’arborescence suivante :</w:t>
      </w:r>
    </w:p>
    <w:p w:rsidR="003F5318" w:rsidRDefault="003F5318" w:rsidP="003F5318">
      <w:r>
        <w:rPr>
          <w:noProof/>
        </w:rPr>
        <w:drawing>
          <wp:inline distT="0" distB="0" distL="0" distR="0">
            <wp:extent cx="4610100" cy="1403350"/>
            <wp:effectExtent l="0" t="0" r="0" b="635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318" w:rsidRDefault="003F5318" w:rsidP="003F5318">
      <w:pPr>
        <w:pStyle w:val="Titre3"/>
      </w:pPr>
      <w:bookmarkStart w:id="32" w:name="_Toc524535184"/>
      <w:r>
        <w:t xml:space="preserve">Configuration du programme </w:t>
      </w:r>
      <w:proofErr w:type="spellStart"/>
      <w:r>
        <w:t>Generate</w:t>
      </w:r>
      <w:bookmarkEnd w:id="32"/>
      <w:proofErr w:type="spellEnd"/>
    </w:p>
    <w:p w:rsidR="00D93330" w:rsidRPr="001E1604" w:rsidRDefault="00D93330" w:rsidP="00D93330">
      <w:pPr>
        <w:rPr>
          <w:rStyle w:val="Emphase"/>
        </w:rPr>
      </w:pPr>
      <w:r w:rsidRPr="001E1604">
        <w:rPr>
          <w:rStyle w:val="Emphase"/>
        </w:rPr>
        <w:t xml:space="preserve">Variables à modifier dans le fichier </w:t>
      </w:r>
      <w:r>
        <w:rPr>
          <w:rStyle w:val="Emphase"/>
        </w:rPr>
        <w:t>Generate.ps1</w:t>
      </w:r>
    </w:p>
    <w:tbl>
      <w:tblPr>
        <w:tblStyle w:val="Tramemoyenne1-Accent6"/>
        <w:tblW w:w="9640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6379"/>
      </w:tblGrid>
      <w:tr w:rsidR="00D93330" w:rsidRPr="00244337" w:rsidTr="00D93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D93330" w:rsidRPr="00E844C8" w:rsidRDefault="00D93330" w:rsidP="000B6647">
            <w:r>
              <w:t>N variable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D93330" w:rsidRPr="00E844C8" w:rsidRDefault="00D93330" w:rsidP="000B6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variable</w:t>
            </w:r>
          </w:p>
        </w:tc>
        <w:tc>
          <w:tcPr>
            <w:tcW w:w="6379" w:type="dxa"/>
            <w:tcBorders>
              <w:left w:val="single" w:sz="4" w:space="0" w:color="auto"/>
            </w:tcBorders>
          </w:tcPr>
          <w:p w:rsidR="00D93330" w:rsidRPr="001E1604" w:rsidRDefault="00D93330" w:rsidP="000B66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E1604">
              <w:rPr>
                <w:bCs w:val="0"/>
              </w:rPr>
              <w:t>Valeurs de la variable</w:t>
            </w:r>
          </w:p>
        </w:tc>
      </w:tr>
      <w:tr w:rsidR="00D93330" w:rsidRPr="00244337" w:rsidTr="00D93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D93330" w:rsidRPr="00244337" w:rsidRDefault="00D93330" w:rsidP="00D93330">
            <w:pPr>
              <w:pStyle w:val="Paragraphedeliste"/>
              <w:numPr>
                <w:ilvl w:val="0"/>
                <w:numId w:val="26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93330" w:rsidRPr="004C7F3C" w:rsidRDefault="00D93330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3330">
              <w:t>DOCBASE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D93330" w:rsidRPr="004C7F3C" w:rsidRDefault="00A55FA8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Spécifier</w:t>
            </w:r>
            <w:r w:rsidR="00D93330">
              <w:t xml:space="preserve"> le </w:t>
            </w:r>
            <w:r>
              <w:t>« </w:t>
            </w:r>
            <w:proofErr w:type="spellStart"/>
            <w:r w:rsidR="00D93330" w:rsidRPr="00A55FA8">
              <w:rPr>
                <w:b/>
              </w:rPr>
              <w:t>docbase</w:t>
            </w:r>
            <w:proofErr w:type="spellEnd"/>
            <w:r w:rsidR="00D93330" w:rsidRPr="00A55FA8">
              <w:rPr>
                <w:b/>
              </w:rPr>
              <w:t xml:space="preserve"> </w:t>
            </w:r>
            <w:proofErr w:type="spellStart"/>
            <w:r w:rsidR="00D93330" w:rsidRPr="00A55FA8">
              <w:rPr>
                <w:b/>
              </w:rPr>
              <w:t>name</w:t>
            </w:r>
            <w:proofErr w:type="spellEnd"/>
            <w:r>
              <w:t> »</w:t>
            </w:r>
            <w:r w:rsidR="00D93330">
              <w:t xml:space="preserve"> de votre </w:t>
            </w:r>
            <w:proofErr w:type="spellStart"/>
            <w:r w:rsidR="00D93330">
              <w:t>docbase</w:t>
            </w:r>
            <w:proofErr w:type="spellEnd"/>
          </w:p>
        </w:tc>
      </w:tr>
      <w:tr w:rsidR="00D93330" w:rsidRPr="00244337" w:rsidTr="00D933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D93330" w:rsidRPr="00244337" w:rsidRDefault="00D93330" w:rsidP="00D93330">
            <w:pPr>
              <w:pStyle w:val="Paragraphedeliste"/>
              <w:numPr>
                <w:ilvl w:val="0"/>
                <w:numId w:val="26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93330" w:rsidRPr="004C7F3C" w:rsidRDefault="00D93330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USER_DOCBASE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D93330" w:rsidRDefault="00A55FA8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Compte </w:t>
            </w:r>
            <w:r w:rsidR="003B6D72">
              <w:t>« </w:t>
            </w:r>
            <w:proofErr w:type="spellStart"/>
            <w:r w:rsidRPr="003B6D72">
              <w:rPr>
                <w:b/>
              </w:rPr>
              <w:t>docbase</w:t>
            </w:r>
            <w:proofErr w:type="spellEnd"/>
            <w:r w:rsidRPr="003B6D72">
              <w:rPr>
                <w:b/>
              </w:rPr>
              <w:t xml:space="preserve"> </w:t>
            </w:r>
            <w:proofErr w:type="spellStart"/>
            <w:r w:rsidRPr="003B6D72">
              <w:rPr>
                <w:b/>
              </w:rPr>
              <w:t>owner</w:t>
            </w:r>
            <w:proofErr w:type="spellEnd"/>
            <w:r w:rsidR="003B6D72" w:rsidRPr="003B6D72">
              <w:rPr>
                <w:b/>
              </w:rPr>
              <w:t> </w:t>
            </w:r>
            <w:r w:rsidR="003B6D72">
              <w:t>»</w:t>
            </w:r>
            <w:r>
              <w:t xml:space="preserve"> de votre </w:t>
            </w:r>
            <w:proofErr w:type="spellStart"/>
            <w:r>
              <w:t>docbase</w:t>
            </w:r>
            <w:proofErr w:type="spellEnd"/>
          </w:p>
          <w:p w:rsidR="00A55FA8" w:rsidRPr="004C7F3C" w:rsidRDefault="00A55FA8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B6D72">
              <w:rPr>
                <w:b/>
              </w:rPr>
              <w:t>Ex</w:t>
            </w:r>
            <w:r>
              <w:t xml:space="preserve"> : </w:t>
            </w:r>
            <w:proofErr w:type="spellStart"/>
            <w:r>
              <w:t>dmadmin</w:t>
            </w:r>
            <w:proofErr w:type="spellEnd"/>
          </w:p>
        </w:tc>
      </w:tr>
      <w:tr w:rsidR="00A55FA8" w:rsidRPr="00244337" w:rsidTr="00D93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A55FA8" w:rsidRPr="00244337" w:rsidRDefault="00A55FA8" w:rsidP="00D93330">
            <w:pPr>
              <w:pStyle w:val="Paragraphedeliste"/>
              <w:numPr>
                <w:ilvl w:val="0"/>
                <w:numId w:val="26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5FA8" w:rsidRDefault="00A55FA8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5FA8">
              <w:t>USER_PWD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A55FA8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 de passe du compte « </w:t>
            </w:r>
            <w:proofErr w:type="spellStart"/>
            <w:r w:rsidRPr="003B6D72">
              <w:rPr>
                <w:b/>
              </w:rPr>
              <w:t>docbase</w:t>
            </w:r>
            <w:proofErr w:type="spellEnd"/>
            <w:r w:rsidRPr="003B6D72">
              <w:rPr>
                <w:b/>
              </w:rPr>
              <w:t xml:space="preserve"> </w:t>
            </w:r>
            <w:proofErr w:type="spellStart"/>
            <w:r w:rsidRPr="003B6D72">
              <w:rPr>
                <w:b/>
              </w:rPr>
              <w:t>owner</w:t>
            </w:r>
            <w:proofErr w:type="spellEnd"/>
            <w:r>
              <w:t xml:space="preserve"> » de votre </w:t>
            </w:r>
            <w:proofErr w:type="spellStart"/>
            <w:r>
              <w:t>docbase</w:t>
            </w:r>
            <w:proofErr w:type="spellEnd"/>
          </w:p>
        </w:tc>
      </w:tr>
      <w:tr w:rsidR="003B6D72" w:rsidRPr="00244337" w:rsidTr="00D933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3B6D72" w:rsidRPr="00244337" w:rsidRDefault="003B6D72" w:rsidP="00D93330">
            <w:pPr>
              <w:pStyle w:val="Paragraphedeliste"/>
              <w:numPr>
                <w:ilvl w:val="0"/>
                <w:numId w:val="26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6D72" w:rsidRPr="00A55FA8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B6D72">
              <w:t>ACTUAL_PATH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Emplacement actuel du programme </w:t>
            </w:r>
            <w:r w:rsidRPr="003B6D72">
              <w:rPr>
                <w:b/>
              </w:rPr>
              <w:t>Generate.ps1</w:t>
            </w:r>
          </w:p>
          <w:p w:rsid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B6D72">
              <w:rPr>
                <w:b/>
              </w:rPr>
              <w:t>Ex</w:t>
            </w:r>
            <w:r>
              <w:t xml:space="preserve"> : </w:t>
            </w:r>
            <w:r w:rsidRPr="003B6D72">
              <w:t>C:\temp\generate</w:t>
            </w:r>
          </w:p>
        </w:tc>
      </w:tr>
      <w:tr w:rsidR="003B6D72" w:rsidRPr="00244337" w:rsidTr="00D933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3B6D72" w:rsidRPr="00244337" w:rsidRDefault="003B6D72" w:rsidP="00D93330">
            <w:pPr>
              <w:pStyle w:val="Paragraphedeliste"/>
              <w:numPr>
                <w:ilvl w:val="0"/>
                <w:numId w:val="26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6D72" w:rsidRP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6D72">
              <w:t>DEST_PATH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Emplacement </w:t>
            </w:r>
            <w:proofErr w:type="gramStart"/>
            <w:r>
              <w:t>de la log</w:t>
            </w:r>
            <w:proofErr w:type="gramEnd"/>
            <w:r>
              <w:t xml:space="preserve"> de traitement </w:t>
            </w:r>
            <w:proofErr w:type="spellStart"/>
            <w:r>
              <w:t>Logstash</w:t>
            </w:r>
            <w:proofErr w:type="spellEnd"/>
          </w:p>
          <w:p w:rsid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6D72">
              <w:rPr>
                <w:b/>
              </w:rPr>
              <w:t>FYI</w:t>
            </w:r>
            <w:r>
              <w:t xml:space="preserve"> : </w:t>
            </w:r>
            <w:r w:rsidRPr="003B6D72">
              <w:t>DEST_PATH</w:t>
            </w:r>
            <w:r>
              <w:t xml:space="preserve"> = variable </w:t>
            </w:r>
            <w:proofErr w:type="spellStart"/>
            <w:r>
              <w:t>path</w:t>
            </w:r>
            <w:proofErr w:type="spellEnd"/>
            <w:r>
              <w:t xml:space="preserve"> du fichier de configuration </w:t>
            </w:r>
            <w:proofErr w:type="spellStart"/>
            <w:r>
              <w:t>logstash</w:t>
            </w:r>
            <w:proofErr w:type="spellEnd"/>
            <w:r>
              <w:t xml:space="preserve"> (voir </w:t>
            </w:r>
            <w:hyperlink w:anchor="_Configuration_de_Logstash" w:history="1">
              <w:r w:rsidRPr="003B6D72">
                <w:rPr>
                  <w:rStyle w:val="Lienhypertexte"/>
                </w:rPr>
                <w:t xml:space="preserve">Configuration de </w:t>
              </w:r>
              <w:proofErr w:type="spellStart"/>
              <w:r w:rsidRPr="003B6D72">
                <w:rPr>
                  <w:rStyle w:val="Lienhypertexte"/>
                </w:rPr>
                <w:t>Logstash</w:t>
              </w:r>
              <w:proofErr w:type="spellEnd"/>
            </w:hyperlink>
            <w:r>
              <w:t>)</w:t>
            </w:r>
          </w:p>
        </w:tc>
      </w:tr>
      <w:tr w:rsidR="003B6D72" w:rsidRPr="00244337" w:rsidTr="00D933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right w:val="single" w:sz="4" w:space="0" w:color="auto"/>
            </w:tcBorders>
          </w:tcPr>
          <w:p w:rsidR="003B6D72" w:rsidRPr="00244337" w:rsidRDefault="003B6D72" w:rsidP="00D93330">
            <w:pPr>
              <w:pStyle w:val="Paragraphedeliste"/>
              <w:numPr>
                <w:ilvl w:val="0"/>
                <w:numId w:val="26"/>
              </w:num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B6D72" w:rsidRP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B6D72">
              <w:t>IDQL_PATH</w:t>
            </w:r>
          </w:p>
        </w:tc>
        <w:tc>
          <w:tcPr>
            <w:tcW w:w="6379" w:type="dxa"/>
            <w:tcBorders>
              <w:left w:val="single" w:sz="4" w:space="0" w:color="auto"/>
            </w:tcBorders>
            <w:vAlign w:val="center"/>
          </w:tcPr>
          <w:p w:rsid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Emplacement du programme </w:t>
            </w:r>
            <w:proofErr w:type="spellStart"/>
            <w:r w:rsidR="00982B15">
              <w:t>D</w:t>
            </w:r>
            <w:r>
              <w:t>ocumentum</w:t>
            </w:r>
            <w:proofErr w:type="spellEnd"/>
            <w:r>
              <w:t xml:space="preserve"> </w:t>
            </w:r>
            <w:proofErr w:type="spellStart"/>
            <w:r w:rsidRPr="00982B15">
              <w:rPr>
                <w:b/>
              </w:rPr>
              <w:t>idql</w:t>
            </w:r>
            <w:proofErr w:type="spellEnd"/>
            <w:r>
              <w:t xml:space="preserve"> </w:t>
            </w:r>
            <w:r w:rsidR="00982B15">
              <w:t>nécessaire</w:t>
            </w:r>
            <w:r>
              <w:t xml:space="preserve"> pour le bon fonctionnement du programme</w:t>
            </w:r>
          </w:p>
          <w:p w:rsidR="003B6D72" w:rsidRDefault="003B6D72" w:rsidP="00D93330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Ex : </w:t>
            </w:r>
            <w:r w:rsidRPr="003B6D72">
              <w:t>D:\Apps\Documentum\product\7.3\bin</w:t>
            </w:r>
          </w:p>
        </w:tc>
      </w:tr>
    </w:tbl>
    <w:p w:rsidR="009B6040" w:rsidRDefault="009B6040" w:rsidP="009B6040">
      <w:r>
        <w:br w:type="page"/>
      </w:r>
    </w:p>
    <w:p w:rsidR="00982B15" w:rsidRDefault="00982B15" w:rsidP="00982B15">
      <w:pPr>
        <w:pStyle w:val="Titre2"/>
      </w:pPr>
      <w:bookmarkStart w:id="33" w:name="_Toc524535185"/>
      <w:r>
        <w:lastRenderedPageBreak/>
        <w:t>Installation de MetricBeat</w:t>
      </w:r>
      <w:r w:rsidR="009B6040">
        <w:t xml:space="preserve"> sur le serveur Documentum (Windows)</w:t>
      </w:r>
      <w:bookmarkEnd w:id="33"/>
    </w:p>
    <w:p w:rsidR="009B6040" w:rsidRPr="009B6040" w:rsidRDefault="009B6040" w:rsidP="009B6040">
      <w:pPr>
        <w:pStyle w:val="Titre3"/>
      </w:pPr>
      <w:bookmarkStart w:id="34" w:name="_Toc524535186"/>
      <w:r>
        <w:t>Prérequis</w:t>
      </w:r>
      <w:bookmarkEnd w:id="34"/>
    </w:p>
    <w:p w:rsidR="009B6040" w:rsidRDefault="009B6040" w:rsidP="009B6040">
      <w:r>
        <w:t xml:space="preserve">Les prérequis pour l’installation de </w:t>
      </w:r>
      <w:proofErr w:type="spellStart"/>
      <w:r>
        <w:t>Metricbeat</w:t>
      </w:r>
      <w:proofErr w:type="spellEnd"/>
      <w:r>
        <w:t xml:space="preserve"> et d’avoir de disponible et de configurer la version </w:t>
      </w:r>
      <w:r w:rsidRPr="00281E6A">
        <w:rPr>
          <w:b/>
        </w:rPr>
        <w:t>1.8.0</w:t>
      </w:r>
      <w:r>
        <w:t xml:space="preserve"> de la </w:t>
      </w:r>
      <w:r w:rsidRPr="00281E6A">
        <w:rPr>
          <w:b/>
        </w:rPr>
        <w:t>JRE/JDK</w:t>
      </w:r>
      <w:r>
        <w:t xml:space="preserve"> de java</w:t>
      </w:r>
    </w:p>
    <w:p w:rsidR="00982B15" w:rsidRDefault="009B6040" w:rsidP="009B6040">
      <w:pPr>
        <w:pStyle w:val="Titre3"/>
      </w:pPr>
      <w:bookmarkStart w:id="35" w:name="_Toc524535187"/>
      <w:r>
        <w:t xml:space="preserve">Installation de </w:t>
      </w:r>
      <w:proofErr w:type="spellStart"/>
      <w:r>
        <w:t>Metricbeat</w:t>
      </w:r>
      <w:bookmarkEnd w:id="35"/>
      <w:proofErr w:type="spellEnd"/>
    </w:p>
    <w:p w:rsidR="00214CCE" w:rsidRDefault="00214CCE" w:rsidP="00214CCE">
      <w:r>
        <w:t xml:space="preserve">Cette procédure installe la version 6.4.0 de </w:t>
      </w:r>
      <w:proofErr w:type="spellStart"/>
      <w:r>
        <w:t>Metricbeat</w:t>
      </w:r>
      <w:proofErr w:type="spellEnd"/>
      <w:r>
        <w:t xml:space="preserve">, mais le principe est le même pour des versions de </w:t>
      </w:r>
      <w:proofErr w:type="spellStart"/>
      <w:r>
        <w:t>Metricbeat</w:t>
      </w:r>
      <w:proofErr w:type="spellEnd"/>
      <w:r>
        <w:t xml:space="preserve"> supérieur.</w:t>
      </w:r>
    </w:p>
    <w:p w:rsidR="00214CCE" w:rsidRDefault="00214CCE" w:rsidP="00214CCE">
      <w:r>
        <w:t xml:space="preserve">Voici les étapes d’installation de </w:t>
      </w:r>
      <w:proofErr w:type="spellStart"/>
      <w:r>
        <w:t>Metricbeat</w:t>
      </w:r>
      <w:proofErr w:type="spellEnd"/>
    </w:p>
    <w:p w:rsidR="00001707" w:rsidRDefault="00214CCE" w:rsidP="00001707">
      <w:pPr>
        <w:pStyle w:val="Paragraphedeliste"/>
        <w:numPr>
          <w:ilvl w:val="0"/>
          <w:numId w:val="27"/>
        </w:numPr>
      </w:pPr>
      <w:r w:rsidRPr="00281E6A">
        <w:rPr>
          <w:rStyle w:val="Emphase"/>
        </w:rPr>
        <w:t xml:space="preserve">Télécharger </w:t>
      </w:r>
      <w:proofErr w:type="spellStart"/>
      <w:r w:rsidR="00122B09">
        <w:rPr>
          <w:rStyle w:val="Emphase"/>
        </w:rPr>
        <w:t>Metricbeat</w:t>
      </w:r>
      <w:proofErr w:type="spellEnd"/>
      <w:r w:rsidRPr="00281E6A">
        <w:rPr>
          <w:rStyle w:val="Emphase"/>
        </w:rPr>
        <w:t xml:space="preserve"> depuis cette adresse :</w:t>
      </w:r>
      <w:r>
        <w:t xml:space="preserve"> </w:t>
      </w:r>
      <w:r w:rsidR="00001707" w:rsidRPr="00001707">
        <w:t>https://www.elastic.co/downloads/beats/metricbeat</w:t>
      </w:r>
    </w:p>
    <w:p w:rsidR="00214CCE" w:rsidRDefault="00214CCE" w:rsidP="00214CCE">
      <w:pPr>
        <w:pStyle w:val="Paragraphedeliste"/>
        <w:numPr>
          <w:ilvl w:val="0"/>
          <w:numId w:val="27"/>
        </w:numPr>
        <w:rPr>
          <w:rStyle w:val="Emphase"/>
        </w:rPr>
      </w:pPr>
      <w:r w:rsidRPr="00281E6A">
        <w:rPr>
          <w:rStyle w:val="Emphase"/>
        </w:rPr>
        <w:t>Déposer le package « </w:t>
      </w:r>
      <w:r w:rsidR="00001707" w:rsidRPr="00001707">
        <w:rPr>
          <w:rStyle w:val="Emphase"/>
        </w:rPr>
        <w:t>metricbeat-6.4.0-windows-x86_64.zip</w:t>
      </w:r>
      <w:r w:rsidRPr="00281E6A">
        <w:rPr>
          <w:rStyle w:val="Emphase"/>
        </w:rPr>
        <w:t> » sur le serveur</w:t>
      </w:r>
    </w:p>
    <w:p w:rsidR="00214CCE" w:rsidRPr="004012E2" w:rsidRDefault="00214CCE" w:rsidP="00214CCE">
      <w:pPr>
        <w:pStyle w:val="Paragraphedeliste"/>
        <w:numPr>
          <w:ilvl w:val="0"/>
          <w:numId w:val="27"/>
        </w:numPr>
        <w:rPr>
          <w:b/>
          <w:color w:val="FF6600"/>
        </w:rPr>
      </w:pPr>
      <w:r>
        <w:rPr>
          <w:rStyle w:val="Emphase"/>
        </w:rPr>
        <w:t xml:space="preserve">Dézipper le package à cet emplacement : </w:t>
      </w:r>
      <w:r w:rsidRPr="004012E2">
        <w:rPr>
          <w:b/>
        </w:rPr>
        <w:t>C:\Program Files</w:t>
      </w:r>
    </w:p>
    <w:p w:rsidR="00214CCE" w:rsidRPr="004012E2" w:rsidRDefault="00214CCE" w:rsidP="00214CCE">
      <w:pPr>
        <w:pStyle w:val="Paragraphedeliste"/>
        <w:numPr>
          <w:ilvl w:val="0"/>
          <w:numId w:val="27"/>
        </w:numPr>
        <w:rPr>
          <w:b/>
          <w:color w:val="FF6600"/>
        </w:rPr>
      </w:pPr>
      <w:r>
        <w:rPr>
          <w:rStyle w:val="Emphase"/>
        </w:rPr>
        <w:t xml:space="preserve">Vous devriez avoir le chemin suivant : </w:t>
      </w:r>
      <w:r w:rsidRPr="004012E2">
        <w:rPr>
          <w:b/>
        </w:rPr>
        <w:t>C:\Program Files\</w:t>
      </w:r>
      <w:proofErr w:type="spellStart"/>
      <w:r w:rsidR="00001707">
        <w:rPr>
          <w:b/>
        </w:rPr>
        <w:t>metricbeat</w:t>
      </w:r>
      <w:proofErr w:type="spellEnd"/>
    </w:p>
    <w:p w:rsidR="00001707" w:rsidRDefault="00001707" w:rsidP="00001707">
      <w:pPr>
        <w:pStyle w:val="Titre3"/>
      </w:pPr>
      <w:bookmarkStart w:id="36" w:name="_Toc524535188"/>
      <w:r>
        <w:t xml:space="preserve">Configuration de </w:t>
      </w:r>
      <w:proofErr w:type="spellStart"/>
      <w:r>
        <w:t>Metricbeat</w:t>
      </w:r>
      <w:bookmarkEnd w:id="36"/>
      <w:proofErr w:type="spellEnd"/>
    </w:p>
    <w:p w:rsidR="00001707" w:rsidRPr="00001707" w:rsidRDefault="00001707" w:rsidP="00001707">
      <w:pPr>
        <w:pStyle w:val="Paragraphedeliste"/>
        <w:numPr>
          <w:ilvl w:val="0"/>
          <w:numId w:val="28"/>
        </w:numPr>
        <w:rPr>
          <w:rStyle w:val="Emphase"/>
        </w:rPr>
      </w:pPr>
      <w:r w:rsidRPr="00001707">
        <w:rPr>
          <w:rStyle w:val="Emphase"/>
        </w:rPr>
        <w:t xml:space="preserve">Modification du fichier de configuration </w:t>
      </w:r>
      <w:proofErr w:type="spellStart"/>
      <w:r w:rsidRPr="00001707">
        <w:rPr>
          <w:rStyle w:val="Emphase"/>
        </w:rPr>
        <w:t>Metricbeat</w:t>
      </w:r>
      <w:proofErr w:type="spellEnd"/>
    </w:p>
    <w:p w:rsidR="00001707" w:rsidRDefault="00001707" w:rsidP="00001707">
      <w:r>
        <w:t xml:space="preserve">A l’emplacement suivant : </w:t>
      </w:r>
      <w:r w:rsidRPr="004012E2">
        <w:rPr>
          <w:b/>
        </w:rPr>
        <w:t>C:\Program Files\</w:t>
      </w:r>
      <w:proofErr w:type="spellStart"/>
      <w:r>
        <w:rPr>
          <w:b/>
        </w:rPr>
        <w:t>metricbeat</w:t>
      </w:r>
      <w:proofErr w:type="spellEnd"/>
      <w:r>
        <w:rPr>
          <w:b/>
        </w:rPr>
        <w:t xml:space="preserve">\, </w:t>
      </w:r>
      <w:r>
        <w:t>modifier le fichier « </w:t>
      </w:r>
      <w:proofErr w:type="spellStart"/>
      <w:r w:rsidRPr="00001707">
        <w:rPr>
          <w:b/>
        </w:rPr>
        <w:t>metricbeat.yml</w:t>
      </w:r>
      <w:proofErr w:type="spellEnd"/>
      <w:r>
        <w:t xml:space="preserve"> » puis modifier la section suivante en y rajoutant l’adresse IP du serveur </w:t>
      </w:r>
      <w:proofErr w:type="spellStart"/>
      <w:r w:rsidR="009C04AF">
        <w:t>E</w:t>
      </w:r>
      <w:r>
        <w:t>lasticsearch</w:t>
      </w:r>
      <w:proofErr w:type="spellEnd"/>
      <w:r>
        <w:t xml:space="preserve"> ou le </w:t>
      </w:r>
      <w:proofErr w:type="spellStart"/>
      <w:r>
        <w:t>hostname</w:t>
      </w:r>
      <w:proofErr w:type="spellEnd"/>
      <w:r>
        <w:t xml:space="preserve"> de celui-ci</w:t>
      </w:r>
    </w:p>
    <w:p w:rsidR="00001707" w:rsidRDefault="00001707" w:rsidP="00001707">
      <w:r>
        <w:rPr>
          <w:noProof/>
        </w:rPr>
        <w:drawing>
          <wp:inline distT="0" distB="0" distL="0" distR="0">
            <wp:extent cx="5784850" cy="647700"/>
            <wp:effectExtent l="0" t="0" r="635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07" w:rsidRDefault="00001707" w:rsidP="00001707"/>
    <w:p w:rsidR="00001707" w:rsidRPr="00001707" w:rsidRDefault="009C04AF" w:rsidP="00001707">
      <w:pPr>
        <w:pStyle w:val="Paragraphedeliste"/>
        <w:numPr>
          <w:ilvl w:val="0"/>
          <w:numId w:val="28"/>
        </w:numPr>
        <w:rPr>
          <w:rStyle w:val="Emphase"/>
        </w:rPr>
      </w:pPr>
      <w:r>
        <w:rPr>
          <w:rStyle w:val="Emphase"/>
        </w:rPr>
        <w:t>C</w:t>
      </w:r>
      <w:r w:rsidR="00001707" w:rsidRPr="00001707">
        <w:rPr>
          <w:rStyle w:val="Emphase"/>
        </w:rPr>
        <w:t xml:space="preserve">onfiguration du service </w:t>
      </w:r>
      <w:proofErr w:type="spellStart"/>
      <w:r w:rsidR="00001707" w:rsidRPr="00001707">
        <w:rPr>
          <w:rStyle w:val="Emphase"/>
        </w:rPr>
        <w:t>Metricbeat</w:t>
      </w:r>
      <w:proofErr w:type="spellEnd"/>
    </w:p>
    <w:p w:rsidR="00001707" w:rsidRDefault="00D31178" w:rsidP="00001707">
      <w:r>
        <w:t xml:space="preserve">A l’emplacement suivant : </w:t>
      </w:r>
      <w:r w:rsidRPr="004012E2">
        <w:rPr>
          <w:b/>
        </w:rPr>
        <w:t>C:\Program Files</w:t>
      </w:r>
      <w:proofErr w:type="gramStart"/>
      <w:r w:rsidRPr="004012E2">
        <w:rPr>
          <w:b/>
        </w:rPr>
        <w:t>\</w:t>
      </w:r>
      <w:proofErr w:type="spellStart"/>
      <w:r>
        <w:rPr>
          <w:b/>
        </w:rPr>
        <w:t>metricbeat</w:t>
      </w:r>
      <w:proofErr w:type="spellEnd"/>
      <w:r>
        <w:rPr>
          <w:b/>
        </w:rPr>
        <w:t>\ ,</w:t>
      </w:r>
      <w:proofErr w:type="gramEnd"/>
      <w:r>
        <w:rPr>
          <w:b/>
        </w:rPr>
        <w:t xml:space="preserve"> </w:t>
      </w:r>
      <w:r>
        <w:t>lancer en tant qu’administrateur le script « </w:t>
      </w:r>
      <w:r w:rsidRPr="00D31178">
        <w:rPr>
          <w:b/>
        </w:rPr>
        <w:t>install-service-metricbeat.ps1</w:t>
      </w:r>
      <w:r>
        <w:t> »</w:t>
      </w:r>
    </w:p>
    <w:p w:rsidR="00D31178" w:rsidRDefault="00D31178" w:rsidP="00D31178">
      <w:pPr>
        <w:pStyle w:val="Titre2"/>
      </w:pPr>
      <w:bookmarkStart w:id="37" w:name="_Toc524535189"/>
      <w:r>
        <w:t>Démarrage des composants</w:t>
      </w:r>
      <w:bookmarkEnd w:id="37"/>
    </w:p>
    <w:p w:rsidR="00D31178" w:rsidRDefault="00D31178" w:rsidP="00D31178">
      <w:pPr>
        <w:pStyle w:val="Titre3"/>
      </w:pPr>
      <w:bookmarkStart w:id="38" w:name="_Toc524535190"/>
      <w:r>
        <w:t xml:space="preserve">Lancement de </w:t>
      </w:r>
      <w:proofErr w:type="spellStart"/>
      <w:r>
        <w:t>Metricbeat</w:t>
      </w:r>
      <w:bookmarkEnd w:id="38"/>
      <w:proofErr w:type="spellEnd"/>
    </w:p>
    <w:p w:rsidR="00D31178" w:rsidRDefault="00D31178" w:rsidP="00D31178">
      <w:r>
        <w:t xml:space="preserve">Sur la plateforme </w:t>
      </w:r>
      <w:proofErr w:type="spellStart"/>
      <w:r>
        <w:t>Documentum</w:t>
      </w:r>
      <w:proofErr w:type="spellEnd"/>
      <w:r>
        <w:t xml:space="preserve"> (</w:t>
      </w:r>
      <w:r w:rsidR="00E8708B">
        <w:t>W</w:t>
      </w:r>
      <w:r>
        <w:t xml:space="preserve">indows) </w:t>
      </w:r>
      <w:r w:rsidR="00E8708B">
        <w:t>depuis la page de services lancer le service « </w:t>
      </w:r>
      <w:proofErr w:type="spellStart"/>
      <w:r w:rsidR="00E8708B">
        <w:t>metricbeat</w:t>
      </w:r>
      <w:proofErr w:type="spellEnd"/>
      <w:r w:rsidR="00E8708B">
        <w:t> »</w:t>
      </w:r>
    </w:p>
    <w:p w:rsidR="00E8708B" w:rsidRDefault="00E8708B" w:rsidP="00D31178">
      <w:r>
        <w:rPr>
          <w:noProof/>
        </w:rPr>
        <w:drawing>
          <wp:inline distT="0" distB="0" distL="0" distR="0">
            <wp:extent cx="1879600" cy="1060194"/>
            <wp:effectExtent l="0" t="0" r="6350" b="6985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39" cy="10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B" w:rsidRDefault="00E8708B" w:rsidP="00E8708B">
      <w:pPr>
        <w:pStyle w:val="Titre3"/>
      </w:pPr>
      <w:bookmarkStart w:id="39" w:name="_Toc524535191"/>
      <w:r>
        <w:lastRenderedPageBreak/>
        <w:t xml:space="preserve">Lancement de </w:t>
      </w:r>
      <w:proofErr w:type="spellStart"/>
      <w:r w:rsidR="009C7F04">
        <w:t>L</w:t>
      </w:r>
      <w:r>
        <w:t>ogstash</w:t>
      </w:r>
      <w:bookmarkEnd w:id="39"/>
      <w:proofErr w:type="spellEnd"/>
    </w:p>
    <w:p w:rsidR="00E8708B" w:rsidRDefault="00E8708B" w:rsidP="00E8708B">
      <w:r>
        <w:t xml:space="preserve">Sur la plateforme </w:t>
      </w:r>
      <w:proofErr w:type="spellStart"/>
      <w:r>
        <w:t>Documentum</w:t>
      </w:r>
      <w:proofErr w:type="spellEnd"/>
      <w:r>
        <w:t xml:space="preserve"> </w:t>
      </w:r>
      <w:r w:rsidR="00101D06">
        <w:t xml:space="preserve">(Windows) </w:t>
      </w:r>
      <w:r>
        <w:t xml:space="preserve">aller </w:t>
      </w:r>
      <w:r w:rsidR="00101D06">
        <w:t>à</w:t>
      </w:r>
      <w:r>
        <w:t xml:space="preserve"> l’emplacement d’installation du package </w:t>
      </w:r>
      <w:r w:rsidR="00101D06">
        <w:t>« </w:t>
      </w:r>
      <w:proofErr w:type="spellStart"/>
      <w:r w:rsidR="00101D06">
        <w:t>Generate</w:t>
      </w:r>
      <w:proofErr w:type="spellEnd"/>
      <w:r w:rsidR="00101D06">
        <w:t xml:space="preserve"> » (voir </w:t>
      </w:r>
      <w:hyperlink w:anchor="_Dépôt_du_Package" w:history="1">
        <w:r w:rsidR="00101D06" w:rsidRPr="00101D06">
          <w:rPr>
            <w:rStyle w:val="Lienhypertexte"/>
          </w:rPr>
          <w:t xml:space="preserve">Dépôt du Package d’installation </w:t>
        </w:r>
        <w:proofErr w:type="spellStart"/>
        <w:r w:rsidR="00101D06" w:rsidRPr="00101D06">
          <w:rPr>
            <w:rStyle w:val="Lienhypertexte"/>
          </w:rPr>
          <w:t>Generate</w:t>
        </w:r>
        <w:proofErr w:type="spellEnd"/>
      </w:hyperlink>
      <w:r w:rsidR="00101D06">
        <w:t>)</w:t>
      </w:r>
    </w:p>
    <w:p w:rsidR="00101D06" w:rsidRDefault="00C527BD" w:rsidP="00E8708B">
      <w:r>
        <w:t>Puis en tant qu’administrateur exécuter le script « </w:t>
      </w:r>
      <w:r w:rsidRPr="00C527BD">
        <w:rPr>
          <w:b/>
        </w:rPr>
        <w:t>run_Logstash.bat</w:t>
      </w:r>
      <w:r>
        <w:t> »</w:t>
      </w:r>
    </w:p>
    <w:p w:rsidR="00C527BD" w:rsidRPr="00CF0C64" w:rsidRDefault="00CF0C64" w:rsidP="00E8708B">
      <w:pPr>
        <w:rPr>
          <w:rStyle w:val="Emphase"/>
        </w:rPr>
      </w:pPr>
      <w:r w:rsidRPr="00CF0C64">
        <w:rPr>
          <w:rStyle w:val="Emphase"/>
        </w:rPr>
        <w:t>Réponse :</w:t>
      </w:r>
    </w:p>
    <w:p w:rsidR="00CF0C64" w:rsidRDefault="00CF0C64" w:rsidP="00E8708B">
      <w:r>
        <w:rPr>
          <w:noProof/>
        </w:rPr>
        <w:drawing>
          <wp:inline distT="0" distB="0" distL="0" distR="0">
            <wp:extent cx="5162550" cy="2597150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BD" w:rsidRDefault="00C527BD" w:rsidP="00C527BD">
      <w:pPr>
        <w:pStyle w:val="Titre3"/>
      </w:pPr>
      <w:bookmarkStart w:id="40" w:name="_Toc524535192"/>
      <w:r>
        <w:t>Lancement du Programme « </w:t>
      </w:r>
      <w:proofErr w:type="spellStart"/>
      <w:r>
        <w:t>Generate</w:t>
      </w:r>
      <w:proofErr w:type="spellEnd"/>
      <w:r>
        <w:t> »</w:t>
      </w:r>
      <w:bookmarkEnd w:id="40"/>
    </w:p>
    <w:p w:rsidR="00C527BD" w:rsidRDefault="00C527BD" w:rsidP="00C527BD">
      <w:r>
        <w:t xml:space="preserve">Sur la plateforme </w:t>
      </w:r>
      <w:proofErr w:type="spellStart"/>
      <w:r>
        <w:t>Documentum</w:t>
      </w:r>
      <w:proofErr w:type="spellEnd"/>
      <w:r>
        <w:t xml:space="preserve"> (Windows) aller à l’emplacement d’installation du programme « </w:t>
      </w:r>
      <w:proofErr w:type="spellStart"/>
      <w:r>
        <w:t>Gen</w:t>
      </w:r>
      <w:r w:rsidR="00CF0C64">
        <w:t>e</w:t>
      </w:r>
      <w:r>
        <w:t>rate</w:t>
      </w:r>
      <w:proofErr w:type="spellEnd"/>
      <w:r>
        <w:t xml:space="preserve"> » (voir </w:t>
      </w:r>
      <w:hyperlink w:anchor="_Dépôt_du_Package" w:history="1">
        <w:r w:rsidRPr="00C527BD">
          <w:rPr>
            <w:rStyle w:val="Lienhypertexte"/>
          </w:rPr>
          <w:t xml:space="preserve">Dépôt du Package d’installation </w:t>
        </w:r>
        <w:proofErr w:type="spellStart"/>
        <w:r w:rsidRPr="00C527BD">
          <w:rPr>
            <w:rStyle w:val="Lienhypertexte"/>
          </w:rPr>
          <w:t>Generate</w:t>
        </w:r>
        <w:proofErr w:type="spellEnd"/>
      </w:hyperlink>
      <w:r>
        <w:t>)</w:t>
      </w:r>
    </w:p>
    <w:p w:rsidR="00C527BD" w:rsidRDefault="00C527BD" w:rsidP="00C527BD">
      <w:r>
        <w:t xml:space="preserve">Puis en tant qu’administrateur </w:t>
      </w:r>
      <w:r w:rsidR="00CF0C64">
        <w:t>exécuter</w:t>
      </w:r>
      <w:r>
        <w:t xml:space="preserve"> le script « </w:t>
      </w:r>
      <w:r w:rsidRPr="00C527BD">
        <w:rPr>
          <w:b/>
        </w:rPr>
        <w:t>Start_Generate.bat</w:t>
      </w:r>
      <w:r>
        <w:rPr>
          <w:b/>
        </w:rPr>
        <w:t> »</w:t>
      </w:r>
    </w:p>
    <w:p w:rsidR="00CF0C64" w:rsidRPr="00CF0C64" w:rsidRDefault="00CF0C64" w:rsidP="00C527BD">
      <w:pPr>
        <w:rPr>
          <w:rStyle w:val="Emphase"/>
        </w:rPr>
      </w:pPr>
      <w:r w:rsidRPr="00CF0C64">
        <w:rPr>
          <w:rStyle w:val="Emphase"/>
        </w:rPr>
        <w:t>Réponse :</w:t>
      </w:r>
    </w:p>
    <w:p w:rsidR="00CF0C64" w:rsidRDefault="00CF0C64" w:rsidP="00C527BD">
      <w:r>
        <w:rPr>
          <w:noProof/>
        </w:rPr>
        <w:drawing>
          <wp:inline distT="0" distB="0" distL="0" distR="0">
            <wp:extent cx="5168900" cy="2603500"/>
            <wp:effectExtent l="0" t="0" r="0" b="635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64" w:rsidRDefault="00CF0C64" w:rsidP="00CF0C64">
      <w:r>
        <w:br w:type="page"/>
      </w:r>
    </w:p>
    <w:p w:rsidR="00CF0C64" w:rsidRDefault="00CF0C64" w:rsidP="00CF0C64">
      <w:pPr>
        <w:pStyle w:val="Titre2"/>
      </w:pPr>
      <w:bookmarkStart w:id="41" w:name="_Toc524535193"/>
      <w:r>
        <w:lastRenderedPageBreak/>
        <w:t>Configuration de Kibana pour les données Documentum</w:t>
      </w:r>
      <w:bookmarkEnd w:id="41"/>
    </w:p>
    <w:p w:rsidR="00CF0C64" w:rsidRDefault="00896AD7" w:rsidP="00896AD7">
      <w:pPr>
        <w:pStyle w:val="Titre3"/>
      </w:pPr>
      <w:r>
        <w:t xml:space="preserve">Déclaration des Index-Pattern </w:t>
      </w:r>
      <w:proofErr w:type="spellStart"/>
      <w:r>
        <w:t>Documentum</w:t>
      </w:r>
      <w:proofErr w:type="spellEnd"/>
    </w:p>
    <w:p w:rsidR="00896AD7" w:rsidRDefault="00896AD7" w:rsidP="00896AD7">
      <w:r>
        <w:t>Se connecter à l’url donnée par le script de démarrage d’</w:t>
      </w:r>
      <w:proofErr w:type="spellStart"/>
      <w:r>
        <w:t>Elasticsearch</w:t>
      </w:r>
      <w:proofErr w:type="spellEnd"/>
      <w:r>
        <w:t xml:space="preserve"> / </w:t>
      </w:r>
      <w:proofErr w:type="spellStart"/>
      <w:r>
        <w:t>Kibana</w:t>
      </w:r>
      <w:proofErr w:type="spellEnd"/>
      <w:r>
        <w:t xml:space="preserve"> </w:t>
      </w:r>
      <w:proofErr w:type="gramStart"/>
      <w:r>
        <w:t>( voir</w:t>
      </w:r>
      <w:proofErr w:type="gramEnd"/>
      <w:r>
        <w:t xml:space="preserve"> </w:t>
      </w:r>
      <w:hyperlink w:anchor="_Démarrage_de_l’environnement" w:history="1">
        <w:r w:rsidRPr="00BD13B7">
          <w:rPr>
            <w:rStyle w:val="Lienhypertexte"/>
          </w:rPr>
          <w:t xml:space="preserve">Démarrage de l’environnement Docker &amp; </w:t>
        </w:r>
        <w:proofErr w:type="spellStart"/>
        <w:r w:rsidRPr="00BD13B7">
          <w:rPr>
            <w:rStyle w:val="Lienhypertexte"/>
          </w:rPr>
          <w:t>Metricbeat</w:t>
        </w:r>
        <w:proofErr w:type="spellEnd"/>
      </w:hyperlink>
      <w:r>
        <w:t>)</w:t>
      </w:r>
    </w:p>
    <w:p w:rsidR="00896AD7" w:rsidRDefault="00896AD7" w:rsidP="00896AD7">
      <w:r>
        <w:t>Puis faire comme suit :</w:t>
      </w:r>
    </w:p>
    <w:p w:rsidR="00896AD7" w:rsidRDefault="00896AD7" w:rsidP="00896AD7">
      <w:r>
        <w:t>Aller dans le menu « </w:t>
      </w:r>
      <w:r w:rsidRPr="00E82EFC">
        <w:rPr>
          <w:b/>
        </w:rPr>
        <w:t>Management</w:t>
      </w:r>
      <w:r>
        <w:t> »</w:t>
      </w:r>
    </w:p>
    <w:p w:rsidR="00896AD7" w:rsidRDefault="00896AD7" w:rsidP="00896AD7">
      <w:r>
        <w:rPr>
          <w:noProof/>
        </w:rPr>
        <w:drawing>
          <wp:inline distT="0" distB="0" distL="0" distR="0" wp14:anchorId="3D17B765" wp14:editId="51E3670C">
            <wp:extent cx="1691640" cy="3924300"/>
            <wp:effectExtent l="0" t="0" r="381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AD7" w:rsidRDefault="00896AD7" w:rsidP="00896AD7">
      <w:r>
        <w:t>Puis le menu index-pattern comme suit :</w:t>
      </w:r>
    </w:p>
    <w:p w:rsidR="00896AD7" w:rsidRDefault="00896AD7" w:rsidP="00896AD7">
      <w:r>
        <w:rPr>
          <w:noProof/>
        </w:rPr>
        <w:drawing>
          <wp:inline distT="0" distB="0" distL="0" distR="0" wp14:anchorId="1BF50A88" wp14:editId="22A1CEB6">
            <wp:extent cx="5974080" cy="1760220"/>
            <wp:effectExtent l="0" t="0" r="762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AD7" w:rsidRDefault="00896AD7" w:rsidP="00896AD7">
      <w:r>
        <w:br w:type="page"/>
      </w:r>
    </w:p>
    <w:p w:rsidR="00047DED" w:rsidRDefault="00047DED" w:rsidP="00047DED">
      <w:r>
        <w:lastRenderedPageBreak/>
        <w:t>Dans le menu index-patterns cliquer sur le bouton « </w:t>
      </w:r>
      <w:r w:rsidRPr="00047DED">
        <w:rPr>
          <w:b/>
        </w:rPr>
        <w:t>+</w:t>
      </w:r>
      <w:proofErr w:type="spellStart"/>
      <w:r w:rsidRPr="00047DED">
        <w:rPr>
          <w:b/>
        </w:rPr>
        <w:t>Create</w:t>
      </w:r>
      <w:proofErr w:type="spellEnd"/>
      <w:r w:rsidRPr="00047DED">
        <w:rPr>
          <w:b/>
        </w:rPr>
        <w:t xml:space="preserve"> Index pattern</w:t>
      </w:r>
      <w:r>
        <w:t> »</w:t>
      </w:r>
    </w:p>
    <w:p w:rsidR="00047DED" w:rsidRDefault="00047DED" w:rsidP="00047DED">
      <w:r>
        <w:rPr>
          <w:noProof/>
        </w:rPr>
        <w:drawing>
          <wp:inline distT="0" distB="0" distL="0" distR="0" wp14:anchorId="3A8B9AA8" wp14:editId="18B8E877">
            <wp:extent cx="3086753" cy="882650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91" cy="89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AD7" w:rsidRDefault="00047DED" w:rsidP="00896AD7">
      <w:r>
        <w:t>Saisir</w:t>
      </w:r>
      <w:r w:rsidR="00896AD7">
        <w:t xml:space="preserve"> le nom de l’index pattern comme suit :</w:t>
      </w:r>
    </w:p>
    <w:p w:rsidR="00472FFA" w:rsidRPr="00E82EFC" w:rsidRDefault="00472FFA" w:rsidP="00472FFA">
      <w:pPr>
        <w:rPr>
          <w:color w:val="FF0000"/>
        </w:rPr>
      </w:pPr>
      <w:r w:rsidRPr="00E82EFC">
        <w:rPr>
          <w:color w:val="FF0000"/>
        </w:rPr>
        <w:t xml:space="preserve">Action a </w:t>
      </w:r>
      <w:r>
        <w:rPr>
          <w:color w:val="FF0000"/>
        </w:rPr>
        <w:t>réaliser sur</w:t>
      </w:r>
      <w:r w:rsidRPr="00E82EFC">
        <w:rPr>
          <w:color w:val="FF0000"/>
        </w:rPr>
        <w:t xml:space="preserve"> index -pattern : </w:t>
      </w:r>
      <w:r>
        <w:rPr>
          <w:b/>
          <w:color w:val="FF0000"/>
        </w:rPr>
        <w:t>docu_</w:t>
      </w:r>
      <w:r w:rsidRPr="00E82EFC">
        <w:rPr>
          <w:b/>
          <w:color w:val="FF0000"/>
        </w:rPr>
        <w:t>*</w:t>
      </w:r>
      <w:r w:rsidRPr="00E82EFC">
        <w:rPr>
          <w:color w:val="FF0000"/>
        </w:rPr>
        <w:t> </w:t>
      </w:r>
    </w:p>
    <w:p w:rsidR="00896AD7" w:rsidRDefault="00047DED" w:rsidP="00896AD7">
      <w:r>
        <w:rPr>
          <w:noProof/>
        </w:rPr>
        <w:drawing>
          <wp:inline distT="0" distB="0" distL="0" distR="0">
            <wp:extent cx="5969000" cy="2355850"/>
            <wp:effectExtent l="0" t="0" r="0" b="635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DED" w:rsidRDefault="00047DED" w:rsidP="00047DED">
      <w:r>
        <w:t xml:space="preserve">Puis sélectionner </w:t>
      </w:r>
      <w:proofErr w:type="spellStart"/>
      <w:r>
        <w:t>field</w:t>
      </w:r>
      <w:proofErr w:type="spellEnd"/>
      <w:r>
        <w:t xml:space="preserve"> time nécessaire au fonctionnement de </w:t>
      </w:r>
      <w:proofErr w:type="spellStart"/>
      <w:r>
        <w:t>Kibana</w:t>
      </w:r>
      <w:proofErr w:type="spellEnd"/>
    </w:p>
    <w:p w:rsidR="00047DED" w:rsidRPr="00896AD7" w:rsidRDefault="00047DED" w:rsidP="00896AD7">
      <w:r>
        <w:rPr>
          <w:noProof/>
        </w:rPr>
        <w:drawing>
          <wp:inline distT="0" distB="0" distL="0" distR="0">
            <wp:extent cx="5962650" cy="2495550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B" w:rsidRDefault="00E8708B" w:rsidP="00E8708B">
      <w:r>
        <w:br w:type="page"/>
      </w:r>
    </w:p>
    <w:p w:rsidR="00047DED" w:rsidRDefault="00047DED" w:rsidP="00047DED">
      <w:r>
        <w:lastRenderedPageBreak/>
        <w:t>Puis cliquer sur le bouton « </w:t>
      </w:r>
      <w:proofErr w:type="spellStart"/>
      <w:r w:rsidRPr="00AA3771">
        <w:rPr>
          <w:b/>
        </w:rPr>
        <w:t>Create</w:t>
      </w:r>
      <w:proofErr w:type="spellEnd"/>
      <w:r w:rsidRPr="00AA3771">
        <w:rPr>
          <w:b/>
        </w:rPr>
        <w:t xml:space="preserve"> index pattern</w:t>
      </w:r>
      <w:r>
        <w:t> »</w:t>
      </w:r>
    </w:p>
    <w:p w:rsidR="00047DED" w:rsidRDefault="00047DED" w:rsidP="00047DED">
      <w:r>
        <w:rPr>
          <w:noProof/>
        </w:rPr>
        <w:drawing>
          <wp:inline distT="0" distB="0" distL="0" distR="0" wp14:anchorId="62F98B20" wp14:editId="1A5B40A4">
            <wp:extent cx="3017520" cy="1988820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B" w:rsidRDefault="00565DED" w:rsidP="00942F9C">
      <w:pPr>
        <w:pStyle w:val="Titre3"/>
      </w:pPr>
      <w:r>
        <w:t>Importa</w:t>
      </w:r>
      <w:r w:rsidR="00942F9C">
        <w:t xml:space="preserve">tion des </w:t>
      </w:r>
      <w:proofErr w:type="spellStart"/>
      <w:r w:rsidR="00942F9C">
        <w:t>Vizualized</w:t>
      </w:r>
      <w:proofErr w:type="spellEnd"/>
      <w:r w:rsidR="00942F9C">
        <w:t xml:space="preserve"> </w:t>
      </w:r>
      <w:proofErr w:type="spellStart"/>
      <w:r w:rsidR="00942F9C">
        <w:t>Kibana</w:t>
      </w:r>
      <w:proofErr w:type="spellEnd"/>
      <w:r w:rsidR="00942F9C">
        <w:t xml:space="preserve"> pour les données </w:t>
      </w:r>
      <w:proofErr w:type="spellStart"/>
      <w:r w:rsidR="00942F9C">
        <w:t>Documentum</w:t>
      </w:r>
      <w:proofErr w:type="spellEnd"/>
    </w:p>
    <w:p w:rsidR="00942F9C" w:rsidRDefault="00942F9C" w:rsidP="00942F9C">
      <w:r>
        <w:t>Se connecter à l’url donnée par le script de démarrage d’</w:t>
      </w:r>
      <w:proofErr w:type="spellStart"/>
      <w:r>
        <w:t>Elasticsearch</w:t>
      </w:r>
      <w:proofErr w:type="spellEnd"/>
      <w:r>
        <w:t xml:space="preserve"> / </w:t>
      </w:r>
      <w:proofErr w:type="spellStart"/>
      <w:r>
        <w:t>Kibana</w:t>
      </w:r>
      <w:proofErr w:type="spellEnd"/>
      <w:r>
        <w:t xml:space="preserve"> (Voir </w:t>
      </w:r>
      <w:hyperlink w:anchor="_Démarrage_de_l’environnement" w:history="1">
        <w:r w:rsidRPr="00BD13B7">
          <w:rPr>
            <w:rStyle w:val="Lienhypertexte"/>
          </w:rPr>
          <w:t xml:space="preserve">Démarrage de l’environnement Docker &amp; </w:t>
        </w:r>
        <w:proofErr w:type="spellStart"/>
        <w:r w:rsidRPr="00BD13B7">
          <w:rPr>
            <w:rStyle w:val="Lienhypertexte"/>
          </w:rPr>
          <w:t>Metricbeat</w:t>
        </w:r>
        <w:proofErr w:type="spellEnd"/>
      </w:hyperlink>
      <w:r>
        <w:t>)</w:t>
      </w:r>
    </w:p>
    <w:p w:rsidR="00942F9C" w:rsidRDefault="00942F9C" w:rsidP="00942F9C">
      <w:r>
        <w:t>Puis faire comme suit :</w:t>
      </w:r>
    </w:p>
    <w:p w:rsidR="00942F9C" w:rsidRDefault="00942F9C" w:rsidP="00942F9C">
      <w:r>
        <w:t>Aller dans le menu « </w:t>
      </w:r>
      <w:r w:rsidRPr="00E82EFC">
        <w:rPr>
          <w:b/>
        </w:rPr>
        <w:t>Management</w:t>
      </w:r>
      <w:r>
        <w:t> »</w:t>
      </w:r>
    </w:p>
    <w:p w:rsidR="00942F9C" w:rsidRDefault="00942F9C" w:rsidP="00942F9C">
      <w:r>
        <w:rPr>
          <w:noProof/>
        </w:rPr>
        <w:drawing>
          <wp:inline distT="0" distB="0" distL="0" distR="0" wp14:anchorId="4FC19AAF" wp14:editId="51580CFB">
            <wp:extent cx="1691640" cy="3924300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t>Puis cliquez sur « </w:t>
      </w:r>
      <w:r w:rsidRPr="0091255B">
        <w:rPr>
          <w:b/>
        </w:rPr>
        <w:t>import</w:t>
      </w:r>
      <w:r>
        <w:t> »</w:t>
      </w:r>
    </w:p>
    <w:p w:rsidR="00942F9C" w:rsidRDefault="00942F9C" w:rsidP="00942F9C">
      <w:r>
        <w:rPr>
          <w:noProof/>
        </w:rPr>
        <w:lastRenderedPageBreak/>
        <w:drawing>
          <wp:inline distT="0" distB="0" distL="0" distR="0" wp14:anchorId="39F6D81E" wp14:editId="4DCDD60F">
            <wp:extent cx="5448300" cy="2654656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813" cy="26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t>Puis sélectionner le fichier « </w:t>
      </w:r>
      <w:proofErr w:type="spellStart"/>
      <w:r w:rsidRPr="009208C5">
        <w:rPr>
          <w:b/>
        </w:rPr>
        <w:t>Vizualized_Kibana.json</w:t>
      </w:r>
      <w:proofErr w:type="spellEnd"/>
      <w:r>
        <w:rPr>
          <w:b/>
        </w:rPr>
        <w:t xml:space="preserve"> </w:t>
      </w:r>
      <w:r>
        <w:t xml:space="preserve">» préalable récupérer depuis le repository </w:t>
      </w:r>
      <w:proofErr w:type="spellStart"/>
      <w:r>
        <w:t>svn</w:t>
      </w:r>
      <w:proofErr w:type="spellEnd"/>
      <w:r>
        <w:t xml:space="preserve"> </w:t>
      </w:r>
      <w:proofErr w:type="spellStart"/>
      <w:r>
        <w:t>Amexio</w:t>
      </w:r>
      <w:proofErr w:type="spellEnd"/>
      <w:r>
        <w:t>.</w:t>
      </w:r>
    </w:p>
    <w:p w:rsidR="00942F9C" w:rsidRDefault="00942F9C" w:rsidP="00942F9C">
      <w:r>
        <w:rPr>
          <w:noProof/>
        </w:rPr>
        <w:drawing>
          <wp:inline distT="0" distB="0" distL="0" distR="0" wp14:anchorId="6C99CB26" wp14:editId="63135881">
            <wp:extent cx="3521135" cy="2735580"/>
            <wp:effectExtent l="0" t="0" r="3175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840" cy="275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rPr>
          <w:noProof/>
        </w:rPr>
        <w:drawing>
          <wp:inline distT="0" distB="0" distL="0" distR="0" wp14:anchorId="783735AF" wp14:editId="79137F32">
            <wp:extent cx="2978150" cy="1860675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30" cy="18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br w:type="page"/>
      </w:r>
    </w:p>
    <w:p w:rsidR="00942F9C" w:rsidRDefault="00942F9C" w:rsidP="00942F9C">
      <w:r>
        <w:lastRenderedPageBreak/>
        <w:t>Puis cliquer sur « </w:t>
      </w:r>
      <w:r w:rsidRPr="001D466C">
        <w:rPr>
          <w:b/>
        </w:rPr>
        <w:t>Import</w:t>
      </w:r>
      <w:r>
        <w:t> »</w:t>
      </w:r>
    </w:p>
    <w:p w:rsidR="00942F9C" w:rsidRDefault="00942F9C" w:rsidP="00942F9C">
      <w:r>
        <w:rPr>
          <w:noProof/>
        </w:rPr>
        <w:drawing>
          <wp:inline distT="0" distB="0" distL="0" distR="0" wp14:anchorId="7C038E7B" wp14:editId="2F7E057D">
            <wp:extent cx="2065020" cy="13716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t xml:space="preserve">Vous devriez voir qu’il y a des conflits lors de l’importation, ce qui est normal, veuillez résoudre les problèmes de conflits </w:t>
      </w:r>
      <w:r w:rsidR="003E3632">
        <w:t>en sélectionnant l’index Pattern « </w:t>
      </w:r>
      <w:r w:rsidR="003E3632" w:rsidRPr="003E3632">
        <w:rPr>
          <w:b/>
        </w:rPr>
        <w:t>docu_*</w:t>
      </w:r>
      <w:r w:rsidR="003E3632">
        <w:t xml:space="preserve"> » et laisser le premier import a </w:t>
      </w:r>
      <w:r w:rsidR="00132224">
        <w:t>« </w:t>
      </w:r>
      <w:r w:rsidR="00132224" w:rsidRPr="00132224">
        <w:rPr>
          <w:b/>
        </w:rPr>
        <w:t>Skip Import</w:t>
      </w:r>
      <w:r w:rsidR="00132224">
        <w:t xml:space="preserve"> » </w:t>
      </w:r>
      <w:r>
        <w:t>comme suit :</w:t>
      </w:r>
    </w:p>
    <w:p w:rsidR="00942F9C" w:rsidRDefault="003E3632" w:rsidP="00942F9C">
      <w:r>
        <w:rPr>
          <w:noProof/>
        </w:rPr>
        <w:drawing>
          <wp:inline distT="0" distB="0" distL="0" distR="0">
            <wp:extent cx="4667250" cy="4245660"/>
            <wp:effectExtent l="0" t="0" r="0" b="254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39" cy="425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t>Puis cliquer sur « </w:t>
      </w:r>
      <w:proofErr w:type="spellStart"/>
      <w:r w:rsidRPr="002862D7">
        <w:rPr>
          <w:b/>
        </w:rPr>
        <w:t>confirm</w:t>
      </w:r>
      <w:proofErr w:type="spellEnd"/>
      <w:r w:rsidRPr="002862D7">
        <w:rPr>
          <w:b/>
        </w:rPr>
        <w:t xml:space="preserve"> all changes</w:t>
      </w:r>
      <w:r>
        <w:t> »</w:t>
      </w:r>
    </w:p>
    <w:p w:rsidR="00132224" w:rsidRDefault="00942F9C" w:rsidP="00132224">
      <w:r>
        <w:rPr>
          <w:noProof/>
        </w:rPr>
        <w:drawing>
          <wp:inline distT="0" distB="0" distL="0" distR="0" wp14:anchorId="6B36978B" wp14:editId="2860AC2E">
            <wp:extent cx="2186940" cy="1219200"/>
            <wp:effectExtent l="0" t="0" r="381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2224">
        <w:br w:type="page"/>
      </w:r>
    </w:p>
    <w:p w:rsidR="00942F9C" w:rsidRDefault="00942F9C" w:rsidP="00942F9C">
      <w:r>
        <w:lastRenderedPageBreak/>
        <w:t xml:space="preserve">Puis laisser le système </w:t>
      </w:r>
      <w:r w:rsidR="00132224">
        <w:t>intégrer</w:t>
      </w:r>
      <w:r>
        <w:t xml:space="preserve"> les changements</w:t>
      </w:r>
    </w:p>
    <w:p w:rsidR="00942F9C" w:rsidRDefault="00942F9C" w:rsidP="00942F9C">
      <w:r>
        <w:rPr>
          <w:noProof/>
        </w:rPr>
        <w:drawing>
          <wp:inline distT="0" distB="0" distL="0" distR="0" wp14:anchorId="1FBA1DC8" wp14:editId="4215368E">
            <wp:extent cx="5974080" cy="1424940"/>
            <wp:effectExtent l="0" t="0" r="762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t>Puis attendez que le système confirme que l’import est fini :</w:t>
      </w:r>
    </w:p>
    <w:p w:rsidR="00942F9C" w:rsidRDefault="00942F9C" w:rsidP="00942F9C">
      <w:r>
        <w:rPr>
          <w:noProof/>
        </w:rPr>
        <w:drawing>
          <wp:inline distT="0" distB="0" distL="0" distR="0" wp14:anchorId="42DAC891" wp14:editId="5E4D3A7D">
            <wp:extent cx="5974080" cy="1722120"/>
            <wp:effectExtent l="0" t="0" r="762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>
      <w:r>
        <w:t>Enfin cliquez sur « </w:t>
      </w:r>
      <w:proofErr w:type="spellStart"/>
      <w:r w:rsidRPr="00C83C8C">
        <w:rPr>
          <w:b/>
        </w:rPr>
        <w:t>Done</w:t>
      </w:r>
      <w:proofErr w:type="spellEnd"/>
      <w:r>
        <w:t> »</w:t>
      </w:r>
    </w:p>
    <w:p w:rsidR="00942F9C" w:rsidRDefault="00942F9C" w:rsidP="00942F9C">
      <w:r>
        <w:rPr>
          <w:noProof/>
        </w:rPr>
        <w:drawing>
          <wp:inline distT="0" distB="0" distL="0" distR="0" wp14:anchorId="53C9C91E" wp14:editId="7F355977">
            <wp:extent cx="1684020" cy="815340"/>
            <wp:effectExtent l="0" t="0" r="0" b="381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F9C" w:rsidRDefault="00942F9C" w:rsidP="00942F9C"/>
    <w:p w:rsidR="00A01D12" w:rsidRDefault="00FC2EEF" w:rsidP="00BF7822">
      <w:pPr>
        <w:pStyle w:val="Titre2"/>
      </w:pPr>
      <w:r>
        <w:t>V</w:t>
      </w:r>
      <w:r w:rsidR="00BF7822">
        <w:t>é</w:t>
      </w:r>
      <w:r>
        <w:t xml:space="preserve">rification </w:t>
      </w:r>
      <w:r w:rsidR="00BF7822">
        <w:t>que le Dashboard Documentum fonctionne</w:t>
      </w:r>
    </w:p>
    <w:p w:rsidR="00511FB4" w:rsidRDefault="006F5126" w:rsidP="00511FB4">
      <w:r>
        <w:t xml:space="preserve">Il s’agit de la dernière étape de vérification qui consiste à vérifier que le Dashboard de </w:t>
      </w:r>
      <w:proofErr w:type="spellStart"/>
      <w:r>
        <w:t>Documentum</w:t>
      </w:r>
      <w:proofErr w:type="spellEnd"/>
      <w:r>
        <w:t xml:space="preserve"> fonctionne, pour cette étape vous devez vous assurer que les éléments suivants sont </w:t>
      </w:r>
      <w:proofErr w:type="gramStart"/>
      <w:r>
        <w:t>démarré</w:t>
      </w:r>
      <w:proofErr w:type="gramEnd"/>
      <w:r>
        <w:t> :</w:t>
      </w:r>
    </w:p>
    <w:p w:rsidR="006F5126" w:rsidRPr="006F5126" w:rsidRDefault="006F5126" w:rsidP="006F5126">
      <w:pPr>
        <w:pStyle w:val="Paragraphedeliste"/>
        <w:numPr>
          <w:ilvl w:val="0"/>
          <w:numId w:val="30"/>
        </w:numPr>
        <w:rPr>
          <w:rStyle w:val="Emphase"/>
        </w:rPr>
      </w:pPr>
      <w:r w:rsidRPr="006F5126">
        <w:rPr>
          <w:rStyle w:val="Emphase"/>
        </w:rPr>
        <w:t xml:space="preserve">La Base Oracle </w:t>
      </w:r>
    </w:p>
    <w:p w:rsidR="006F5126" w:rsidRPr="006F5126" w:rsidRDefault="006F5126" w:rsidP="006F5126">
      <w:pPr>
        <w:pStyle w:val="Paragraphedeliste"/>
        <w:numPr>
          <w:ilvl w:val="0"/>
          <w:numId w:val="30"/>
        </w:numPr>
        <w:rPr>
          <w:rStyle w:val="Emphase"/>
        </w:rPr>
      </w:pPr>
      <w:r w:rsidRPr="006F5126">
        <w:rPr>
          <w:rStyle w:val="Emphase"/>
        </w:rPr>
        <w:t xml:space="preserve">Le </w:t>
      </w:r>
      <w:proofErr w:type="spellStart"/>
      <w:r w:rsidRPr="006F5126">
        <w:rPr>
          <w:rStyle w:val="Emphase"/>
        </w:rPr>
        <w:t>Docbroker</w:t>
      </w:r>
      <w:proofErr w:type="spellEnd"/>
    </w:p>
    <w:p w:rsidR="006F5126" w:rsidRPr="006F5126" w:rsidRDefault="006F5126" w:rsidP="006F5126">
      <w:pPr>
        <w:pStyle w:val="Paragraphedeliste"/>
        <w:numPr>
          <w:ilvl w:val="0"/>
          <w:numId w:val="30"/>
        </w:numPr>
        <w:rPr>
          <w:rStyle w:val="Emphase"/>
        </w:rPr>
      </w:pPr>
      <w:r w:rsidRPr="006F5126">
        <w:rPr>
          <w:rStyle w:val="Emphase"/>
        </w:rPr>
        <w:t xml:space="preserve">La </w:t>
      </w:r>
      <w:proofErr w:type="spellStart"/>
      <w:r w:rsidRPr="006F5126">
        <w:rPr>
          <w:rStyle w:val="Emphase"/>
        </w:rPr>
        <w:t>Docbase</w:t>
      </w:r>
      <w:proofErr w:type="spellEnd"/>
    </w:p>
    <w:p w:rsidR="006F5126" w:rsidRPr="006F5126" w:rsidRDefault="006F5126" w:rsidP="006F5126">
      <w:pPr>
        <w:pStyle w:val="Paragraphedeliste"/>
        <w:numPr>
          <w:ilvl w:val="0"/>
          <w:numId w:val="30"/>
        </w:numPr>
        <w:rPr>
          <w:rStyle w:val="Emphase"/>
        </w:rPr>
      </w:pPr>
      <w:r w:rsidRPr="006F5126">
        <w:rPr>
          <w:rStyle w:val="Emphase"/>
        </w:rPr>
        <w:t xml:space="preserve">Le composant </w:t>
      </w:r>
      <w:proofErr w:type="spellStart"/>
      <w:r w:rsidRPr="006F5126">
        <w:rPr>
          <w:rStyle w:val="Emphase"/>
        </w:rPr>
        <w:t>Logstash</w:t>
      </w:r>
      <w:proofErr w:type="spellEnd"/>
      <w:r w:rsidRPr="006F5126">
        <w:rPr>
          <w:rStyle w:val="Emphase"/>
        </w:rPr>
        <w:t xml:space="preserve"> sur la plateforme </w:t>
      </w:r>
      <w:proofErr w:type="spellStart"/>
      <w:r w:rsidRPr="006F5126">
        <w:rPr>
          <w:rStyle w:val="Emphase"/>
        </w:rPr>
        <w:t>Documentum</w:t>
      </w:r>
      <w:proofErr w:type="spellEnd"/>
    </w:p>
    <w:p w:rsidR="006F5126" w:rsidRPr="006F5126" w:rsidRDefault="006F5126" w:rsidP="006F5126">
      <w:pPr>
        <w:pStyle w:val="Paragraphedeliste"/>
        <w:numPr>
          <w:ilvl w:val="0"/>
          <w:numId w:val="30"/>
        </w:numPr>
        <w:rPr>
          <w:rStyle w:val="Emphase"/>
        </w:rPr>
      </w:pPr>
      <w:r w:rsidRPr="006F5126">
        <w:rPr>
          <w:rStyle w:val="Emphase"/>
        </w:rPr>
        <w:t xml:space="preserve">Le module </w:t>
      </w:r>
      <w:proofErr w:type="spellStart"/>
      <w:r w:rsidRPr="006F5126">
        <w:rPr>
          <w:rStyle w:val="Emphase"/>
        </w:rPr>
        <w:t>Metricbeat</w:t>
      </w:r>
      <w:proofErr w:type="spellEnd"/>
      <w:r w:rsidRPr="006F5126">
        <w:rPr>
          <w:rStyle w:val="Emphase"/>
        </w:rPr>
        <w:t xml:space="preserve"> sur la plateforme </w:t>
      </w:r>
      <w:proofErr w:type="spellStart"/>
      <w:r w:rsidRPr="006F5126">
        <w:rPr>
          <w:rStyle w:val="Emphase"/>
        </w:rPr>
        <w:t>Documentum</w:t>
      </w:r>
      <w:proofErr w:type="spellEnd"/>
    </w:p>
    <w:p w:rsidR="006F5126" w:rsidRDefault="006F5126" w:rsidP="006F5126">
      <w:pPr>
        <w:pStyle w:val="Paragraphedeliste"/>
        <w:numPr>
          <w:ilvl w:val="0"/>
          <w:numId w:val="30"/>
        </w:numPr>
      </w:pPr>
      <w:r w:rsidRPr="006F5126">
        <w:rPr>
          <w:rStyle w:val="Emphase"/>
        </w:rPr>
        <w:t xml:space="preserve">Le container Docker </w:t>
      </w:r>
      <w:proofErr w:type="spellStart"/>
      <w:r w:rsidRPr="006F5126">
        <w:rPr>
          <w:rStyle w:val="Emphase"/>
        </w:rPr>
        <w:t>ElasticSearch</w:t>
      </w:r>
      <w:proofErr w:type="spellEnd"/>
      <w:r w:rsidRPr="006F5126">
        <w:rPr>
          <w:rStyle w:val="Emphase"/>
        </w:rPr>
        <w:t xml:space="preserve"> / </w:t>
      </w:r>
      <w:proofErr w:type="spellStart"/>
      <w:r w:rsidRPr="006F5126">
        <w:rPr>
          <w:rStyle w:val="Emphase"/>
        </w:rPr>
        <w:t>Kibana</w:t>
      </w:r>
      <w:proofErr w:type="spellEnd"/>
    </w:p>
    <w:p w:rsidR="003A1A87" w:rsidRDefault="003A1A87">
      <w:pPr>
        <w:spacing w:before="0" w:after="200" w:line="276" w:lineRule="auto"/>
        <w:jc w:val="left"/>
      </w:pPr>
      <w:r>
        <w:br w:type="page"/>
      </w:r>
    </w:p>
    <w:p w:rsidR="006F5126" w:rsidRDefault="006F5126" w:rsidP="00511FB4">
      <w:r>
        <w:lastRenderedPageBreak/>
        <w:t>Une fois ces éléments vérifier vous devriez avoir le Dashboard « </w:t>
      </w:r>
      <w:proofErr w:type="spellStart"/>
      <w:r w:rsidR="0043615B" w:rsidRPr="0043615B">
        <w:rPr>
          <w:b/>
        </w:rPr>
        <w:t>Dctm_system_info</w:t>
      </w:r>
      <w:proofErr w:type="spellEnd"/>
      <w:r w:rsidR="0043615B">
        <w:t> »</w:t>
      </w:r>
      <w:r>
        <w:t xml:space="preserve"> </w:t>
      </w:r>
    </w:p>
    <w:p w:rsidR="0043615B" w:rsidRPr="0043615B" w:rsidRDefault="0043615B" w:rsidP="00511FB4">
      <w:pPr>
        <w:rPr>
          <w:rStyle w:val="Emphase"/>
        </w:rPr>
      </w:pPr>
      <w:r w:rsidRPr="0043615B">
        <w:rPr>
          <w:rStyle w:val="Emphase"/>
        </w:rPr>
        <w:t>Exemple de rendu :</w:t>
      </w:r>
    </w:p>
    <w:p w:rsidR="00A16BBB" w:rsidRDefault="00A16BBB" w:rsidP="00511FB4"/>
    <w:p w:rsidR="0043615B" w:rsidRDefault="0043615B" w:rsidP="00511FB4">
      <w:r>
        <w:rPr>
          <w:noProof/>
        </w:rPr>
        <w:drawing>
          <wp:inline distT="0" distB="0" distL="0" distR="0">
            <wp:extent cx="4737100" cy="1582393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41" cy="15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5B" w:rsidRDefault="0043615B" w:rsidP="00511FB4">
      <w:r>
        <w:rPr>
          <w:noProof/>
        </w:rPr>
        <w:drawing>
          <wp:inline distT="0" distB="0" distL="0" distR="0">
            <wp:extent cx="4718050" cy="1480665"/>
            <wp:effectExtent l="0" t="0" r="6350" b="571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1" cy="14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5B" w:rsidRDefault="00C55F75" w:rsidP="00511FB4">
      <w:r>
        <w:rPr>
          <w:noProof/>
        </w:rPr>
        <w:drawing>
          <wp:inline distT="0" distB="0" distL="0" distR="0">
            <wp:extent cx="4717922" cy="1492250"/>
            <wp:effectExtent l="0" t="0" r="6985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49" cy="149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A16BBB" w:rsidP="00511FB4">
      <w:r>
        <w:rPr>
          <w:noProof/>
        </w:rPr>
        <w:drawing>
          <wp:inline distT="0" distB="0" distL="0" distR="0">
            <wp:extent cx="4699000" cy="1881602"/>
            <wp:effectExtent l="0" t="0" r="6350" b="444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1" cy="189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br w:type="page"/>
      </w:r>
    </w:p>
    <w:p w:rsidR="003A1A87" w:rsidRDefault="003A1A87" w:rsidP="003A1A87">
      <w:pPr>
        <w:pStyle w:val="Titre1"/>
      </w:pPr>
      <w:bookmarkStart w:id="42" w:name="_Toc524535167"/>
      <w:r>
        <w:lastRenderedPageBreak/>
        <w:t>Configuration des unités de mesures pour l’index patterns « MetricBeat</w:t>
      </w:r>
      <w:r>
        <w:t>, Packetbeat, docu</w:t>
      </w:r>
      <w:r>
        <w:t> »</w:t>
      </w:r>
      <w:bookmarkEnd w:id="42"/>
    </w:p>
    <w:p w:rsidR="003A1A87" w:rsidRDefault="003A1A87" w:rsidP="003A1A87">
      <w:r>
        <w:t xml:space="preserve">Cette étape est une étape dite « Nice to Have » car elle permet simplement de formater correctement l’affichage des mesures dans le Dashboard </w:t>
      </w:r>
      <w:proofErr w:type="spellStart"/>
      <w:r>
        <w:t>Kibana</w:t>
      </w:r>
      <w:proofErr w:type="spellEnd"/>
      <w:r>
        <w:t>.</w:t>
      </w:r>
    </w:p>
    <w:p w:rsidR="003A1A87" w:rsidRDefault="003A1A87" w:rsidP="003A1A87">
      <w:pPr>
        <w:pStyle w:val="Titre3"/>
      </w:pPr>
      <w:bookmarkStart w:id="43" w:name="_Toc524535168"/>
      <w:r>
        <w:t>Modification de format pour les Fields de type Date</w:t>
      </w:r>
      <w:bookmarkEnd w:id="43"/>
    </w:p>
    <w:p w:rsidR="003A1A87" w:rsidRDefault="003A1A87" w:rsidP="003A1A87">
      <w:r>
        <w:t xml:space="preserve">Les manipulations ci-dessous s’appliquent à tous les </w:t>
      </w:r>
      <w:proofErr w:type="spellStart"/>
      <w:r>
        <w:t>fields</w:t>
      </w:r>
      <w:proofErr w:type="spellEnd"/>
      <w:r>
        <w:t xml:space="preserve"> si dessous :</w:t>
      </w:r>
    </w:p>
    <w:tbl>
      <w:tblPr>
        <w:tblStyle w:val="Tramemoyenne1-Accent6"/>
        <w:tblW w:w="9640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568"/>
        <w:gridCol w:w="5244"/>
        <w:gridCol w:w="3828"/>
      </w:tblGrid>
      <w:tr w:rsidR="003A1A87" w:rsidRPr="00244337" w:rsidTr="003A1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right w:val="single" w:sz="4" w:space="0" w:color="auto"/>
            </w:tcBorders>
          </w:tcPr>
          <w:p w:rsidR="003A1A87" w:rsidRPr="00E844C8" w:rsidRDefault="003A1A87" w:rsidP="008D7DC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N°</w:t>
            </w:r>
          </w:p>
        </w:tc>
        <w:tc>
          <w:tcPr>
            <w:tcW w:w="5244" w:type="dxa"/>
            <w:tcBorders>
              <w:right w:val="single" w:sz="4" w:space="0" w:color="auto"/>
            </w:tcBorders>
          </w:tcPr>
          <w:p w:rsidR="003A1A87" w:rsidRPr="00E844C8" w:rsidRDefault="003A1A87" w:rsidP="008D7D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Listes des Fields de type Date du Dashboard</w:t>
            </w:r>
          </w:p>
        </w:tc>
        <w:tc>
          <w:tcPr>
            <w:tcW w:w="3828" w:type="dxa"/>
            <w:tcBorders>
              <w:left w:val="single" w:sz="4" w:space="0" w:color="auto"/>
            </w:tcBorders>
          </w:tcPr>
          <w:p w:rsidR="003A1A87" w:rsidRPr="00E844C8" w:rsidRDefault="003A1A87" w:rsidP="008D7D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Index Pattern Name</w:t>
            </w:r>
          </w:p>
        </w:tc>
      </w:tr>
      <w:tr w:rsidR="003A1A87" w:rsidRPr="00244337" w:rsidTr="003A1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right w:val="single" w:sz="4" w:space="0" w:color="auto"/>
            </w:tcBorders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52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A1A87" w:rsidRPr="00244337" w:rsidRDefault="003A1A87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077B8B">
              <w:t>system.process.cpu.start</w:t>
            </w:r>
            <w:proofErr w:type="gramEnd"/>
            <w:r w:rsidRPr="00077B8B">
              <w:t>_time</w:t>
            </w:r>
            <w:proofErr w:type="spellEnd"/>
          </w:p>
        </w:tc>
        <w:tc>
          <w:tcPr>
            <w:tcW w:w="3828" w:type="dxa"/>
            <w:tcBorders>
              <w:left w:val="single" w:sz="4" w:space="0" w:color="auto"/>
            </w:tcBorders>
            <w:vAlign w:val="center"/>
          </w:tcPr>
          <w:p w:rsidR="003A1A87" w:rsidRPr="00244337" w:rsidRDefault="003A1A87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MetricBeat</w:t>
            </w:r>
            <w:proofErr w:type="spellEnd"/>
          </w:p>
        </w:tc>
      </w:tr>
      <w:tr w:rsidR="003A1A87" w:rsidRPr="00244337" w:rsidTr="003A1A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right w:val="single" w:sz="4" w:space="0" w:color="auto"/>
            </w:tcBorders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52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A1A87" w:rsidRPr="00077B8B" w:rsidRDefault="003A1A87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 w:rsidRPr="003A1A87">
              <w:t>docu.session</w:t>
            </w:r>
            <w:proofErr w:type="gramEnd"/>
            <w:r w:rsidRPr="003A1A87">
              <w:t>.root_start</w:t>
            </w:r>
            <w:proofErr w:type="spellEnd"/>
          </w:p>
        </w:tc>
        <w:tc>
          <w:tcPr>
            <w:tcW w:w="3828" w:type="dxa"/>
            <w:tcBorders>
              <w:left w:val="single" w:sz="4" w:space="0" w:color="auto"/>
            </w:tcBorders>
            <w:vAlign w:val="center"/>
          </w:tcPr>
          <w:p w:rsidR="003A1A87" w:rsidRDefault="00C55F75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>d</w:t>
            </w:r>
            <w:r w:rsidR="003A1A87">
              <w:t>ocu</w:t>
            </w:r>
            <w:proofErr w:type="gramEnd"/>
          </w:p>
        </w:tc>
      </w:tr>
      <w:tr w:rsidR="00C55F75" w:rsidRPr="00244337" w:rsidTr="003A1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right w:val="single" w:sz="4" w:space="0" w:color="auto"/>
            </w:tcBorders>
          </w:tcPr>
          <w:p w:rsidR="00C55F75" w:rsidRPr="00244337" w:rsidRDefault="00C55F75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52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5F75" w:rsidRPr="003A1A87" w:rsidRDefault="00C55F75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C55F75">
              <w:t>docu.session</w:t>
            </w:r>
            <w:proofErr w:type="gramEnd"/>
            <w:r w:rsidRPr="00C55F75">
              <w:t>.start</w:t>
            </w:r>
            <w:proofErr w:type="spellEnd"/>
          </w:p>
        </w:tc>
        <w:tc>
          <w:tcPr>
            <w:tcW w:w="3828" w:type="dxa"/>
            <w:tcBorders>
              <w:left w:val="single" w:sz="4" w:space="0" w:color="auto"/>
            </w:tcBorders>
            <w:vAlign w:val="center"/>
          </w:tcPr>
          <w:p w:rsidR="00C55F75" w:rsidRDefault="00C55F75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docu</w:t>
            </w:r>
            <w:proofErr w:type="gramEnd"/>
          </w:p>
        </w:tc>
      </w:tr>
      <w:tr w:rsidR="00C55F75" w:rsidRPr="00244337" w:rsidTr="003A1A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right w:val="single" w:sz="4" w:space="0" w:color="auto"/>
            </w:tcBorders>
          </w:tcPr>
          <w:p w:rsidR="00C55F75" w:rsidRPr="00244337" w:rsidRDefault="00C55F75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52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5F75" w:rsidRPr="00C55F75" w:rsidRDefault="00C55F75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 w:rsidRPr="00C55F75">
              <w:t>docu.session</w:t>
            </w:r>
            <w:proofErr w:type="gramEnd"/>
            <w:r w:rsidRPr="00C55F75">
              <w:t>.last_used</w:t>
            </w:r>
            <w:proofErr w:type="spellEnd"/>
          </w:p>
        </w:tc>
        <w:tc>
          <w:tcPr>
            <w:tcW w:w="3828" w:type="dxa"/>
            <w:tcBorders>
              <w:left w:val="single" w:sz="4" w:space="0" w:color="auto"/>
            </w:tcBorders>
            <w:vAlign w:val="center"/>
          </w:tcPr>
          <w:p w:rsidR="00C55F75" w:rsidRDefault="00C55F75" w:rsidP="003A1A87">
            <w:pPr>
              <w:pStyle w:val="Paragraphedeliste"/>
              <w:spacing w:before="0" w:after="160" w:line="259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>
              <w:t>docu</w:t>
            </w:r>
            <w:proofErr w:type="gramEnd"/>
          </w:p>
        </w:tc>
      </w:tr>
    </w:tbl>
    <w:p w:rsidR="003A1A87" w:rsidRDefault="003A1A87" w:rsidP="003A1A87"/>
    <w:p w:rsidR="003A1A87" w:rsidRDefault="003A1A87" w:rsidP="003A1A87">
      <w:r>
        <w:t>Se connecter à l’url donnée par le script de démarrage d’</w:t>
      </w:r>
      <w:proofErr w:type="spellStart"/>
      <w:r>
        <w:t>Elasticsearch</w:t>
      </w:r>
      <w:proofErr w:type="spellEnd"/>
      <w:r>
        <w:t xml:space="preserve"> / </w:t>
      </w:r>
      <w:proofErr w:type="spellStart"/>
      <w:r>
        <w:t>Kibana</w:t>
      </w:r>
      <w:proofErr w:type="spellEnd"/>
      <w:r>
        <w:t xml:space="preserve"> (Voir </w:t>
      </w:r>
      <w:hyperlink w:anchor="_Démarrage_de_l’environnement" w:history="1">
        <w:r w:rsidRPr="00BD13B7">
          <w:rPr>
            <w:rStyle w:val="Lienhypertexte"/>
          </w:rPr>
          <w:t xml:space="preserve">Démarrage de l’environnement Docker &amp; </w:t>
        </w:r>
        <w:proofErr w:type="spellStart"/>
        <w:r w:rsidRPr="00BD13B7">
          <w:rPr>
            <w:rStyle w:val="Lienhypertexte"/>
          </w:rPr>
          <w:t>Metricbeat</w:t>
        </w:r>
        <w:proofErr w:type="spellEnd"/>
      </w:hyperlink>
      <w:r>
        <w:t>)</w:t>
      </w:r>
    </w:p>
    <w:p w:rsidR="003A1A87" w:rsidRDefault="003A1A87" w:rsidP="003A1A87">
      <w:r>
        <w:t>Puis faire comme suit :</w:t>
      </w:r>
    </w:p>
    <w:p w:rsidR="003A1A87" w:rsidRDefault="003A1A87" w:rsidP="003A1A87">
      <w:r>
        <w:t>Aller dans le menu « </w:t>
      </w:r>
      <w:r w:rsidRPr="00E82EFC">
        <w:rPr>
          <w:b/>
        </w:rPr>
        <w:t>Management</w:t>
      </w:r>
      <w:r>
        <w:t> »</w:t>
      </w:r>
    </w:p>
    <w:p w:rsidR="003A1A87" w:rsidRDefault="003A1A87" w:rsidP="003A1A87">
      <w:r>
        <w:rPr>
          <w:noProof/>
        </w:rPr>
        <w:drawing>
          <wp:inline distT="0" distB="0" distL="0" distR="0" wp14:anchorId="1FDAC74C" wp14:editId="271C6CCD">
            <wp:extent cx="1463040" cy="3393990"/>
            <wp:effectExtent l="0" t="0" r="381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277" cy="34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A1A87" w:rsidRDefault="003A1A87" w:rsidP="003A1A87">
      <w:r>
        <w:lastRenderedPageBreak/>
        <w:t xml:space="preserve">Puis aller dans le menu « Index Pattern » </w:t>
      </w:r>
    </w:p>
    <w:p w:rsidR="003A1A87" w:rsidRDefault="003A1A87" w:rsidP="003A1A87">
      <w:r>
        <w:rPr>
          <w:noProof/>
        </w:rPr>
        <w:drawing>
          <wp:inline distT="0" distB="0" distL="0" distR="0" wp14:anchorId="0886C52D" wp14:editId="3546F483">
            <wp:extent cx="5974080" cy="1790700"/>
            <wp:effectExtent l="0" t="0" r="762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une fois dans le menu « </w:t>
      </w:r>
      <w:r w:rsidRPr="009B78BE">
        <w:rPr>
          <w:b/>
        </w:rPr>
        <w:t>index patterns</w:t>
      </w:r>
      <w:r>
        <w:t> », sélectionner l’index pattern « </w:t>
      </w:r>
      <w:proofErr w:type="spellStart"/>
      <w:r w:rsidRPr="009B78BE">
        <w:rPr>
          <w:b/>
        </w:rPr>
        <w:t>Metricbeat</w:t>
      </w:r>
      <w:proofErr w:type="spellEnd"/>
      <w:r w:rsidRPr="009B78BE">
        <w:rPr>
          <w:b/>
        </w:rPr>
        <w:t>-*</w:t>
      </w:r>
      <w:r>
        <w:t> »</w:t>
      </w:r>
    </w:p>
    <w:p w:rsidR="003A1A87" w:rsidRDefault="003A1A87" w:rsidP="003A1A87">
      <w:r>
        <w:rPr>
          <w:noProof/>
        </w:rPr>
        <w:drawing>
          <wp:inline distT="0" distB="0" distL="0" distR="0" wp14:anchorId="7E1F2306" wp14:editId="0B8F8A6E">
            <wp:extent cx="5966460" cy="16002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 xml:space="preserve">Puis </w:t>
      </w:r>
      <w:proofErr w:type="spellStart"/>
      <w:r>
        <w:t>a</w:t>
      </w:r>
      <w:proofErr w:type="spellEnd"/>
      <w:r>
        <w:t xml:space="preserve"> l’aide du tableau a l’entête de ce chapitre mettre le nom du Field dans la zone de recherche comme suit :</w:t>
      </w:r>
    </w:p>
    <w:p w:rsidR="003A1A87" w:rsidRDefault="003A1A87" w:rsidP="003A1A87">
      <w:r>
        <w:rPr>
          <w:noProof/>
        </w:rPr>
        <w:drawing>
          <wp:inline distT="0" distB="0" distL="0" distR="0" wp14:anchorId="1CBE4B25" wp14:editId="4B559239">
            <wp:extent cx="5943600" cy="137160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modifier le Field comme suit :</w:t>
      </w:r>
    </w:p>
    <w:p w:rsidR="00485845" w:rsidRDefault="003A1A87" w:rsidP="003A1A87">
      <w:r>
        <w:rPr>
          <w:noProof/>
        </w:rPr>
        <w:drawing>
          <wp:inline distT="0" distB="0" distL="0" distR="0" wp14:anchorId="2CD76EFF" wp14:editId="5FCA01C1">
            <wp:extent cx="5943600" cy="16002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45" w:rsidRDefault="00485845" w:rsidP="00485845">
      <w:r>
        <w:br w:type="page"/>
      </w:r>
    </w:p>
    <w:p w:rsidR="003A1A87" w:rsidRDefault="003A1A87" w:rsidP="003A1A87">
      <w:r>
        <w:lastRenderedPageBreak/>
        <w:t>Puis sélectionner le format du « </w:t>
      </w:r>
      <w:proofErr w:type="spellStart"/>
      <w:r>
        <w:t>field</w:t>
      </w:r>
      <w:proofErr w:type="spellEnd"/>
      <w:r>
        <w:t> » à « Bytes »</w:t>
      </w:r>
    </w:p>
    <w:p w:rsidR="003A1A87" w:rsidRDefault="003A1A87" w:rsidP="003A1A87">
      <w:r>
        <w:rPr>
          <w:noProof/>
        </w:rPr>
        <w:drawing>
          <wp:inline distT="0" distB="0" distL="0" distR="0" wp14:anchorId="63B23023" wp14:editId="45EDA58D">
            <wp:extent cx="4171527" cy="2887980"/>
            <wp:effectExtent l="0" t="0" r="635" b="762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43" cy="29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cliquer définir le format date comme suit :</w:t>
      </w:r>
    </w:p>
    <w:p w:rsidR="003A1A87" w:rsidRDefault="003A1A87" w:rsidP="003A1A87">
      <w:r>
        <w:rPr>
          <w:noProof/>
        </w:rPr>
        <w:drawing>
          <wp:inline distT="0" distB="0" distL="0" distR="0" wp14:anchorId="48F4EF35" wp14:editId="7789AE0D">
            <wp:extent cx="4587218" cy="2705100"/>
            <wp:effectExtent l="0" t="0" r="444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82" cy="27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A1A87" w:rsidRDefault="003A1A87" w:rsidP="003A1A87">
      <w:pPr>
        <w:pStyle w:val="Titre4"/>
      </w:pPr>
      <w:bookmarkStart w:id="44" w:name="_Toc524535169"/>
      <w:r>
        <w:lastRenderedPageBreak/>
        <w:t>Résultat du changement de format Date</w:t>
      </w:r>
      <w:bookmarkEnd w:id="44"/>
    </w:p>
    <w:p w:rsidR="003A1A87" w:rsidRPr="00590A83" w:rsidRDefault="003A1A87" w:rsidP="003A1A87"/>
    <w:p w:rsidR="003A1A87" w:rsidRPr="0024301C" w:rsidRDefault="003A1A87" w:rsidP="003A1A87">
      <w:pPr>
        <w:pStyle w:val="Paragraphedeliste"/>
        <w:numPr>
          <w:ilvl w:val="0"/>
          <w:numId w:val="22"/>
        </w:numPr>
        <w:rPr>
          <w:rStyle w:val="Emphase"/>
        </w:rPr>
      </w:pPr>
      <w:r w:rsidRPr="0024301C">
        <w:rPr>
          <w:rStyle w:val="Emphase"/>
        </w:rPr>
        <w:t>Avant :</w:t>
      </w:r>
    </w:p>
    <w:p w:rsidR="003A1A87" w:rsidRDefault="003A1A87" w:rsidP="003A1A87">
      <w:r>
        <w:rPr>
          <w:noProof/>
        </w:rPr>
        <w:drawing>
          <wp:inline distT="0" distB="0" distL="0" distR="0" wp14:anchorId="77E714D7" wp14:editId="77178080">
            <wp:extent cx="2415540" cy="2026920"/>
            <wp:effectExtent l="0" t="0" r="381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/>
    <w:p w:rsidR="003A1A87" w:rsidRPr="0024301C" w:rsidRDefault="003A1A87" w:rsidP="003A1A87">
      <w:pPr>
        <w:pStyle w:val="Paragraphedeliste"/>
        <w:numPr>
          <w:ilvl w:val="0"/>
          <w:numId w:val="22"/>
        </w:numPr>
        <w:rPr>
          <w:rStyle w:val="Emphase"/>
        </w:rPr>
      </w:pPr>
      <w:r w:rsidRPr="0024301C">
        <w:rPr>
          <w:rStyle w:val="Emphase"/>
        </w:rPr>
        <w:t>Après :</w:t>
      </w:r>
    </w:p>
    <w:p w:rsidR="003A1A87" w:rsidRDefault="003A1A87" w:rsidP="003A1A87">
      <w:r>
        <w:rPr>
          <w:noProof/>
        </w:rPr>
        <w:drawing>
          <wp:inline distT="0" distB="0" distL="0" distR="0" wp14:anchorId="5BA9AD34" wp14:editId="176683BA">
            <wp:extent cx="1569720" cy="2072640"/>
            <wp:effectExtent l="0" t="0" r="0" b="381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pPr>
        <w:spacing w:before="0" w:after="200" w:line="276" w:lineRule="auto"/>
        <w:jc w:val="left"/>
      </w:pPr>
      <w:r>
        <w:br w:type="page"/>
      </w:r>
    </w:p>
    <w:p w:rsidR="003A1A87" w:rsidRDefault="003A1A87" w:rsidP="003A1A87">
      <w:pPr>
        <w:pStyle w:val="Titre3"/>
      </w:pPr>
      <w:bookmarkStart w:id="45" w:name="_Toc524535170"/>
      <w:r>
        <w:lastRenderedPageBreak/>
        <w:t>Modification de format pour les Fields de type Bytes</w:t>
      </w:r>
      <w:bookmarkEnd w:id="45"/>
    </w:p>
    <w:p w:rsidR="003A1A87" w:rsidRDefault="003A1A87" w:rsidP="003A1A87">
      <w:r>
        <w:t xml:space="preserve">Les manipulations ci-dessous s’appliquent à tous les </w:t>
      </w:r>
      <w:proofErr w:type="spellStart"/>
      <w:r>
        <w:t>fields</w:t>
      </w:r>
      <w:proofErr w:type="spellEnd"/>
      <w:r>
        <w:t xml:space="preserve"> si dessous :</w:t>
      </w:r>
    </w:p>
    <w:tbl>
      <w:tblPr>
        <w:tblStyle w:val="Tramemoyenne1-Accent6"/>
        <w:tblW w:w="9640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568"/>
        <w:gridCol w:w="9072"/>
      </w:tblGrid>
      <w:tr w:rsidR="003A1A87" w:rsidRPr="00244337" w:rsidTr="008D7D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2"/>
          </w:tcPr>
          <w:p w:rsidR="003A1A87" w:rsidRPr="00E844C8" w:rsidRDefault="003A1A87" w:rsidP="008D7DCE">
            <w:pPr>
              <w:rPr>
                <w:b w:val="0"/>
                <w:bCs w:val="0"/>
              </w:rPr>
            </w:pPr>
            <w:r>
              <w:t>Listes des Fields de type Bytes du Dashboard</w:t>
            </w:r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244337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.total</w:t>
            </w:r>
            <w:proofErr w:type="spell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.free</w:t>
            </w:r>
            <w:proofErr w:type="spell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.actual.free</w:t>
            </w:r>
            <w:proofErr w:type="spell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.actual.used.bytes</w:t>
            </w:r>
            <w:proofErr w:type="spell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.swap.free</w:t>
            </w:r>
            <w:proofErr w:type="spell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.swap.total</w:t>
            </w:r>
            <w:proofErr w:type="spell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.swap.used.bytes</w:t>
            </w:r>
            <w:proofErr w:type="spell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system.memory</w:t>
            </w:r>
            <w:proofErr w:type="gramEnd"/>
            <w:r>
              <w:t>.used.bytes</w:t>
            </w:r>
            <w:proofErr w:type="spell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system.memory.used.pct</w:t>
            </w:r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system.filesystem</w:t>
            </w:r>
            <w:proofErr w:type="gramEnd"/>
            <w:r>
              <w:t>.free</w:t>
            </w:r>
            <w:proofErr w:type="spell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system.filesystem</w:t>
            </w:r>
            <w:proofErr w:type="gramEnd"/>
            <w:r>
              <w:t>.total</w:t>
            </w:r>
            <w:proofErr w:type="spell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system.filesystem</w:t>
            </w:r>
            <w:proofErr w:type="gramEnd"/>
            <w:r>
              <w:t>.used.bytes</w:t>
            </w:r>
            <w:proofErr w:type="spell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system.network.in.bytes</w:t>
            </w:r>
            <w:proofErr w:type="spellEnd"/>
            <w:proofErr w:type="gram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system.network.in.errors</w:t>
            </w:r>
            <w:proofErr w:type="spellEnd"/>
            <w:proofErr w:type="gramEnd"/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Pr="009B78BE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system.network.out.bytes</w:t>
            </w:r>
            <w:proofErr w:type="spellEnd"/>
            <w:proofErr w:type="gramEnd"/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3"/>
              </w:numPr>
            </w:pPr>
          </w:p>
        </w:tc>
        <w:tc>
          <w:tcPr>
            <w:tcW w:w="9072" w:type="dxa"/>
            <w:vAlign w:val="center"/>
          </w:tcPr>
          <w:p w:rsidR="003A1A87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proofErr w:type="gramStart"/>
            <w:r>
              <w:t>system.network.out.errors</w:t>
            </w:r>
            <w:proofErr w:type="spellEnd"/>
            <w:proofErr w:type="gramEnd"/>
          </w:p>
        </w:tc>
      </w:tr>
    </w:tbl>
    <w:p w:rsidR="003A1A87" w:rsidRDefault="003A1A87" w:rsidP="003A1A87"/>
    <w:p w:rsidR="003A1A87" w:rsidRDefault="003A1A87" w:rsidP="003A1A87">
      <w:r>
        <w:t>Se connecter à l’url donnée par le script de démarrage d’</w:t>
      </w:r>
      <w:proofErr w:type="spellStart"/>
      <w:r>
        <w:t>Elasticsearch</w:t>
      </w:r>
      <w:proofErr w:type="spellEnd"/>
      <w:r>
        <w:t xml:space="preserve"> / </w:t>
      </w:r>
      <w:proofErr w:type="spellStart"/>
      <w:r>
        <w:t>Kibana</w:t>
      </w:r>
      <w:proofErr w:type="spellEnd"/>
      <w:r>
        <w:t xml:space="preserve"> (Voir </w:t>
      </w:r>
      <w:hyperlink w:anchor="_Démarrage_de_l’environnement" w:history="1">
        <w:r w:rsidRPr="00BD13B7">
          <w:rPr>
            <w:rStyle w:val="Lienhypertexte"/>
          </w:rPr>
          <w:t xml:space="preserve">Démarrage de l’environnement Docker &amp; </w:t>
        </w:r>
        <w:proofErr w:type="spellStart"/>
        <w:r w:rsidRPr="00BD13B7">
          <w:rPr>
            <w:rStyle w:val="Lienhypertexte"/>
          </w:rPr>
          <w:t>Metricbeat</w:t>
        </w:r>
        <w:proofErr w:type="spellEnd"/>
      </w:hyperlink>
      <w:r>
        <w:t>)</w:t>
      </w:r>
    </w:p>
    <w:p w:rsidR="003A1A87" w:rsidRDefault="003A1A87" w:rsidP="003A1A87">
      <w:r>
        <w:t>Puis faire comme suit :</w:t>
      </w:r>
    </w:p>
    <w:p w:rsidR="003A1A87" w:rsidRDefault="003A1A87" w:rsidP="003A1A87">
      <w:r>
        <w:br w:type="page"/>
      </w:r>
    </w:p>
    <w:p w:rsidR="003A1A87" w:rsidRDefault="003A1A87" w:rsidP="003A1A87">
      <w:r>
        <w:lastRenderedPageBreak/>
        <w:t>Aller dans le menu « </w:t>
      </w:r>
      <w:r w:rsidRPr="00E82EFC">
        <w:rPr>
          <w:b/>
        </w:rPr>
        <w:t>Management</w:t>
      </w:r>
      <w:r>
        <w:t> »</w:t>
      </w:r>
    </w:p>
    <w:p w:rsidR="003A1A87" w:rsidRDefault="003A1A87" w:rsidP="003A1A87">
      <w:r>
        <w:rPr>
          <w:noProof/>
        </w:rPr>
        <w:drawing>
          <wp:inline distT="0" distB="0" distL="0" distR="0" wp14:anchorId="52D83642" wp14:editId="4BA66AF3">
            <wp:extent cx="1463040" cy="3393990"/>
            <wp:effectExtent l="0" t="0" r="381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277" cy="34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 xml:space="preserve">Puis aller dans le menu « Index Pattern » </w:t>
      </w:r>
    </w:p>
    <w:p w:rsidR="003A1A87" w:rsidRDefault="003A1A87" w:rsidP="003A1A87">
      <w:r>
        <w:rPr>
          <w:noProof/>
        </w:rPr>
        <w:drawing>
          <wp:inline distT="0" distB="0" distL="0" distR="0" wp14:anchorId="4A61D879" wp14:editId="26BA7EE3">
            <wp:extent cx="5974080" cy="1790700"/>
            <wp:effectExtent l="0" t="0" r="762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une fois dans le menu « </w:t>
      </w:r>
      <w:r w:rsidRPr="009B78BE">
        <w:rPr>
          <w:b/>
        </w:rPr>
        <w:t>index patterns</w:t>
      </w:r>
      <w:r>
        <w:t> », sélectionner l’index pattern « </w:t>
      </w:r>
      <w:proofErr w:type="spellStart"/>
      <w:r w:rsidRPr="009B78BE">
        <w:rPr>
          <w:b/>
        </w:rPr>
        <w:t>Metricbeat</w:t>
      </w:r>
      <w:proofErr w:type="spellEnd"/>
      <w:r w:rsidRPr="009B78BE">
        <w:rPr>
          <w:b/>
        </w:rPr>
        <w:t>-*</w:t>
      </w:r>
      <w:r>
        <w:t> »</w:t>
      </w:r>
    </w:p>
    <w:p w:rsidR="003A1A87" w:rsidRDefault="003A1A87" w:rsidP="003A1A87">
      <w:r>
        <w:rPr>
          <w:noProof/>
        </w:rPr>
        <w:drawing>
          <wp:inline distT="0" distB="0" distL="0" distR="0" wp14:anchorId="5BA297A4" wp14:editId="07A04BDE">
            <wp:extent cx="5966460" cy="160020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 xml:space="preserve">Puis </w:t>
      </w:r>
      <w:proofErr w:type="spellStart"/>
      <w:r>
        <w:t>a</w:t>
      </w:r>
      <w:proofErr w:type="spellEnd"/>
      <w:r>
        <w:t xml:space="preserve"> l’aide du tableau a l’entête de ce chapitre mettre le nom du Field dans la zone de recherche comme suit :</w:t>
      </w:r>
    </w:p>
    <w:p w:rsidR="003A1A87" w:rsidRDefault="003A1A87" w:rsidP="003A1A87">
      <w:r>
        <w:rPr>
          <w:noProof/>
        </w:rPr>
        <w:lastRenderedPageBreak/>
        <w:drawing>
          <wp:inline distT="0" distB="0" distL="0" distR="0" wp14:anchorId="2B8B3C98" wp14:editId="17A06EDC">
            <wp:extent cx="5943600" cy="1447800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modifier le Field comme suit :</w:t>
      </w:r>
    </w:p>
    <w:p w:rsidR="003A1A87" w:rsidRDefault="003A1A87" w:rsidP="003A1A87">
      <w:r>
        <w:rPr>
          <w:noProof/>
        </w:rPr>
        <w:drawing>
          <wp:inline distT="0" distB="0" distL="0" distR="0" wp14:anchorId="00C9A705" wp14:editId="53192E07">
            <wp:extent cx="5966460" cy="1668780"/>
            <wp:effectExtent l="0" t="0" r="0" b="762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sélectionner le format du « </w:t>
      </w:r>
      <w:proofErr w:type="spellStart"/>
      <w:r>
        <w:t>field</w:t>
      </w:r>
      <w:proofErr w:type="spellEnd"/>
      <w:r>
        <w:t> » à « Bytes »</w:t>
      </w:r>
    </w:p>
    <w:p w:rsidR="003A1A87" w:rsidRDefault="003A1A87" w:rsidP="003A1A87">
      <w:r>
        <w:rPr>
          <w:noProof/>
        </w:rPr>
        <w:drawing>
          <wp:inline distT="0" distB="0" distL="0" distR="0" wp14:anchorId="080799C4" wp14:editId="26A29D44">
            <wp:extent cx="4427408" cy="3200400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00" cy="32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cliquer sur « </w:t>
      </w:r>
      <w:r w:rsidRPr="00590A83">
        <w:rPr>
          <w:b/>
        </w:rPr>
        <w:t>Save Field</w:t>
      </w:r>
      <w:r>
        <w:t> »</w:t>
      </w:r>
    </w:p>
    <w:p w:rsidR="003A1A87" w:rsidRDefault="003A1A87" w:rsidP="003A1A87">
      <w:r>
        <w:br w:type="page"/>
      </w:r>
    </w:p>
    <w:p w:rsidR="003A1A87" w:rsidRDefault="003A1A87" w:rsidP="003A1A87">
      <w:pPr>
        <w:pStyle w:val="Titre4"/>
      </w:pPr>
      <w:bookmarkStart w:id="46" w:name="_Toc524535171"/>
      <w:r>
        <w:lastRenderedPageBreak/>
        <w:t>Résultat du changement de format Bytes</w:t>
      </w:r>
      <w:bookmarkEnd w:id="46"/>
    </w:p>
    <w:p w:rsidR="003A1A87" w:rsidRPr="0024301C" w:rsidRDefault="003A1A87" w:rsidP="003A1A87">
      <w:pPr>
        <w:pStyle w:val="Paragraphedeliste"/>
        <w:numPr>
          <w:ilvl w:val="0"/>
          <w:numId w:val="22"/>
        </w:numPr>
        <w:rPr>
          <w:rStyle w:val="Emphase"/>
        </w:rPr>
      </w:pPr>
      <w:r w:rsidRPr="0024301C">
        <w:rPr>
          <w:rStyle w:val="Emphase"/>
        </w:rPr>
        <w:t>Avant :</w:t>
      </w:r>
    </w:p>
    <w:p w:rsidR="003A1A87" w:rsidRDefault="003A1A87" w:rsidP="003A1A87">
      <w:r>
        <w:rPr>
          <w:noProof/>
        </w:rPr>
        <w:drawing>
          <wp:inline distT="0" distB="0" distL="0" distR="0" wp14:anchorId="477801DC" wp14:editId="61EC2BB0">
            <wp:extent cx="3124200" cy="182880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/>
    <w:p w:rsidR="003A1A87" w:rsidRPr="0024301C" w:rsidRDefault="003A1A87" w:rsidP="003A1A87">
      <w:pPr>
        <w:pStyle w:val="Paragraphedeliste"/>
        <w:numPr>
          <w:ilvl w:val="0"/>
          <w:numId w:val="22"/>
        </w:numPr>
        <w:rPr>
          <w:rStyle w:val="Emphase"/>
        </w:rPr>
      </w:pPr>
      <w:r w:rsidRPr="0024301C">
        <w:rPr>
          <w:rStyle w:val="Emphase"/>
        </w:rPr>
        <w:t>Après :</w:t>
      </w:r>
    </w:p>
    <w:p w:rsidR="003A1A87" w:rsidRDefault="003A1A87" w:rsidP="003A1A87">
      <w:r>
        <w:rPr>
          <w:noProof/>
        </w:rPr>
        <w:drawing>
          <wp:inline distT="0" distB="0" distL="0" distR="0" wp14:anchorId="3C54E5D1" wp14:editId="20014577">
            <wp:extent cx="3116580" cy="1821180"/>
            <wp:effectExtent l="0" t="0" r="7620" b="762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pPr>
        <w:pStyle w:val="Titre3"/>
      </w:pPr>
      <w:bookmarkStart w:id="47" w:name="_Toc524535172"/>
      <w:r>
        <w:t>Modification de format pour les Fields de type Pourcentage</w:t>
      </w:r>
      <w:bookmarkEnd w:id="47"/>
    </w:p>
    <w:p w:rsidR="003A1A87" w:rsidRDefault="003A1A87" w:rsidP="003A1A87">
      <w:r>
        <w:t xml:space="preserve">Les manipulations ci-dessous s’appliquent à tous les </w:t>
      </w:r>
      <w:proofErr w:type="spellStart"/>
      <w:r>
        <w:t>fields</w:t>
      </w:r>
      <w:proofErr w:type="spellEnd"/>
      <w:r>
        <w:t xml:space="preserve"> si dessous :</w:t>
      </w:r>
    </w:p>
    <w:tbl>
      <w:tblPr>
        <w:tblStyle w:val="Tramemoyenne1-Accent6"/>
        <w:tblW w:w="9640" w:type="dxa"/>
        <w:tblInd w:w="-152" w:type="dxa"/>
        <w:tblLayout w:type="fixed"/>
        <w:tblLook w:val="04A0" w:firstRow="1" w:lastRow="0" w:firstColumn="1" w:lastColumn="0" w:noHBand="0" w:noVBand="1"/>
      </w:tblPr>
      <w:tblGrid>
        <w:gridCol w:w="568"/>
        <w:gridCol w:w="9072"/>
      </w:tblGrid>
      <w:tr w:rsidR="003A1A87" w:rsidRPr="00244337" w:rsidTr="008D7D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2"/>
          </w:tcPr>
          <w:p w:rsidR="003A1A87" w:rsidRPr="00E844C8" w:rsidRDefault="003A1A87" w:rsidP="008D7DCE">
            <w:pPr>
              <w:rPr>
                <w:b w:val="0"/>
                <w:bCs w:val="0"/>
              </w:rPr>
            </w:pPr>
            <w:r>
              <w:t>Listes des Fields de type Pourcentage du Dashboard</w:t>
            </w:r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9072" w:type="dxa"/>
            <w:vAlign w:val="center"/>
          </w:tcPr>
          <w:p w:rsidR="003A1A87" w:rsidRPr="004C7F3C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system.memory.swap.used.pct</w:t>
            </w:r>
          </w:p>
        </w:tc>
      </w:tr>
      <w:tr w:rsidR="003A1A87" w:rsidRPr="00244337" w:rsidTr="008D7D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9072" w:type="dxa"/>
            <w:vAlign w:val="center"/>
          </w:tcPr>
          <w:p w:rsidR="003A1A87" w:rsidRPr="004C7F3C" w:rsidRDefault="003A1A87" w:rsidP="008D7DCE">
            <w:pPr>
              <w:pStyle w:val="Paragraphedeliste"/>
              <w:spacing w:before="0" w:after="160" w:line="259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system.memory.actual.used.pct</w:t>
            </w:r>
          </w:p>
        </w:tc>
      </w:tr>
      <w:tr w:rsidR="003A1A87" w:rsidRPr="00244337" w:rsidTr="008D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3A1A87" w:rsidRPr="00244337" w:rsidRDefault="003A1A87" w:rsidP="008D7DCE">
            <w:pPr>
              <w:pStyle w:val="Paragraphedeliste"/>
              <w:numPr>
                <w:ilvl w:val="0"/>
                <w:numId w:val="21"/>
              </w:numPr>
            </w:pPr>
          </w:p>
        </w:tc>
        <w:tc>
          <w:tcPr>
            <w:tcW w:w="9072" w:type="dxa"/>
            <w:vAlign w:val="center"/>
          </w:tcPr>
          <w:p w:rsidR="003A1A87" w:rsidRDefault="003A1A87" w:rsidP="008D7DCE">
            <w:pPr>
              <w:pStyle w:val="Paragraphedeliste"/>
              <w:spacing w:before="0" w:after="16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system.filesystem.used.pct</w:t>
            </w:r>
          </w:p>
        </w:tc>
      </w:tr>
    </w:tbl>
    <w:p w:rsidR="003A1A87" w:rsidRDefault="003A1A87" w:rsidP="003A1A87"/>
    <w:p w:rsidR="00485845" w:rsidRDefault="003A1A87" w:rsidP="003A1A87">
      <w:r>
        <w:t>Se connecter à l’url donnée par le script de démarrage d’</w:t>
      </w:r>
      <w:proofErr w:type="spellStart"/>
      <w:r>
        <w:t>Elasticsearch</w:t>
      </w:r>
      <w:proofErr w:type="spellEnd"/>
      <w:r>
        <w:t xml:space="preserve"> / </w:t>
      </w:r>
      <w:proofErr w:type="spellStart"/>
      <w:r>
        <w:t>Kibana</w:t>
      </w:r>
      <w:proofErr w:type="spellEnd"/>
      <w:r>
        <w:t xml:space="preserve"> (Voir </w:t>
      </w:r>
      <w:hyperlink w:anchor="_Démarrage_de_l’environnement" w:history="1">
        <w:r w:rsidRPr="00BD13B7">
          <w:rPr>
            <w:rStyle w:val="Lienhypertexte"/>
          </w:rPr>
          <w:t xml:space="preserve">Démarrage de l’environnement Docker &amp; </w:t>
        </w:r>
        <w:proofErr w:type="spellStart"/>
        <w:r w:rsidRPr="00BD13B7">
          <w:rPr>
            <w:rStyle w:val="Lienhypertexte"/>
          </w:rPr>
          <w:t>Metricbeat</w:t>
        </w:r>
        <w:proofErr w:type="spellEnd"/>
      </w:hyperlink>
      <w:r>
        <w:t>)</w:t>
      </w:r>
    </w:p>
    <w:p w:rsidR="00485845" w:rsidRDefault="00485845" w:rsidP="00485845">
      <w:r>
        <w:br w:type="page"/>
      </w:r>
    </w:p>
    <w:p w:rsidR="003A1A87" w:rsidRDefault="003A1A87" w:rsidP="003A1A87">
      <w:r>
        <w:lastRenderedPageBreak/>
        <w:t>Puis faire comme suit :</w:t>
      </w:r>
    </w:p>
    <w:p w:rsidR="003A1A87" w:rsidRDefault="003A1A87" w:rsidP="003A1A87">
      <w:r>
        <w:t>Aller dans le menu « </w:t>
      </w:r>
      <w:r w:rsidRPr="00E82EFC">
        <w:rPr>
          <w:b/>
        </w:rPr>
        <w:t>Management</w:t>
      </w:r>
      <w:r>
        <w:t> »</w:t>
      </w:r>
    </w:p>
    <w:p w:rsidR="003A1A87" w:rsidRDefault="003A1A87" w:rsidP="003A1A87">
      <w:r>
        <w:rPr>
          <w:noProof/>
        </w:rPr>
        <w:drawing>
          <wp:inline distT="0" distB="0" distL="0" distR="0" wp14:anchorId="6BD2A518" wp14:editId="0B1472C6">
            <wp:extent cx="1463040" cy="3393990"/>
            <wp:effectExtent l="0" t="0" r="381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277" cy="34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 xml:space="preserve">Puis aller dans le menu « Index Pattern » </w:t>
      </w:r>
    </w:p>
    <w:p w:rsidR="003A1A87" w:rsidRDefault="003A1A87" w:rsidP="003A1A87">
      <w:r>
        <w:rPr>
          <w:noProof/>
        </w:rPr>
        <w:drawing>
          <wp:inline distT="0" distB="0" distL="0" distR="0" wp14:anchorId="2A83BC85" wp14:editId="1AE402B3">
            <wp:extent cx="5974080" cy="1790700"/>
            <wp:effectExtent l="0" t="0" r="762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une fois dans le menu « </w:t>
      </w:r>
      <w:r w:rsidRPr="009B78BE">
        <w:rPr>
          <w:b/>
        </w:rPr>
        <w:t>index patterns</w:t>
      </w:r>
      <w:r>
        <w:t> », sélectionner l’index pattern « </w:t>
      </w:r>
      <w:proofErr w:type="spellStart"/>
      <w:r w:rsidRPr="009B78BE">
        <w:rPr>
          <w:b/>
        </w:rPr>
        <w:t>Metricbeat</w:t>
      </w:r>
      <w:proofErr w:type="spellEnd"/>
      <w:r w:rsidRPr="009B78BE">
        <w:rPr>
          <w:b/>
        </w:rPr>
        <w:t>-*</w:t>
      </w:r>
      <w:r>
        <w:t> »</w:t>
      </w:r>
    </w:p>
    <w:p w:rsidR="00485845" w:rsidRDefault="003A1A87" w:rsidP="00485845">
      <w:r>
        <w:rPr>
          <w:noProof/>
        </w:rPr>
        <w:drawing>
          <wp:inline distT="0" distB="0" distL="0" distR="0" wp14:anchorId="38485256" wp14:editId="498B87C1">
            <wp:extent cx="5966460" cy="160020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45">
        <w:br w:type="page"/>
      </w:r>
    </w:p>
    <w:p w:rsidR="003A1A87" w:rsidRDefault="003A1A87" w:rsidP="003A1A87">
      <w:r>
        <w:lastRenderedPageBreak/>
        <w:t xml:space="preserve">Puis </w:t>
      </w:r>
      <w:proofErr w:type="spellStart"/>
      <w:r>
        <w:t>a</w:t>
      </w:r>
      <w:proofErr w:type="spellEnd"/>
      <w:r>
        <w:t xml:space="preserve"> l’aide du tableau a l’entête de ce chapitre mettre le nom du Field dans la zone de recherche comme suit :</w:t>
      </w:r>
    </w:p>
    <w:p w:rsidR="003A1A87" w:rsidRDefault="003A1A87" w:rsidP="003A1A87">
      <w:r>
        <w:rPr>
          <w:noProof/>
        </w:rPr>
        <w:drawing>
          <wp:inline distT="0" distB="0" distL="0" distR="0" wp14:anchorId="08E3E124" wp14:editId="2940D661">
            <wp:extent cx="5958840" cy="1562100"/>
            <wp:effectExtent l="0" t="0" r="381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modifier le Field comme suit :</w:t>
      </w:r>
    </w:p>
    <w:p w:rsidR="00C55F75" w:rsidRDefault="003A1A87" w:rsidP="00C55F75">
      <w:r>
        <w:rPr>
          <w:noProof/>
        </w:rPr>
        <w:drawing>
          <wp:inline distT="0" distB="0" distL="0" distR="0" wp14:anchorId="376D18D6" wp14:editId="6F5E9C29">
            <wp:extent cx="5974080" cy="1562100"/>
            <wp:effectExtent l="0" t="0" r="762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>
      <w:r>
        <w:t>Puis sélectionner le format du « </w:t>
      </w:r>
      <w:proofErr w:type="spellStart"/>
      <w:r>
        <w:t>field</w:t>
      </w:r>
      <w:proofErr w:type="spellEnd"/>
      <w:r>
        <w:t> » à « Percentage »</w:t>
      </w:r>
    </w:p>
    <w:p w:rsidR="003A1A87" w:rsidRDefault="003A1A87" w:rsidP="003A1A87">
      <w:r>
        <w:rPr>
          <w:noProof/>
        </w:rPr>
        <w:drawing>
          <wp:inline distT="0" distB="0" distL="0" distR="0" wp14:anchorId="1B99C99B" wp14:editId="75D80AC2">
            <wp:extent cx="3158550" cy="2750820"/>
            <wp:effectExtent l="0" t="0" r="381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56" cy="275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45" w:rsidRDefault="003A1A87" w:rsidP="003A1A87">
      <w:r>
        <w:t>Puis cliquer sur « </w:t>
      </w:r>
      <w:proofErr w:type="spellStart"/>
      <w:r w:rsidRPr="004C7F3C">
        <w:rPr>
          <w:b/>
        </w:rPr>
        <w:t>save</w:t>
      </w:r>
      <w:proofErr w:type="spellEnd"/>
      <w:r w:rsidRPr="004C7F3C">
        <w:rPr>
          <w:b/>
        </w:rPr>
        <w:t xml:space="preserve"> </w:t>
      </w:r>
      <w:proofErr w:type="spellStart"/>
      <w:r w:rsidRPr="004C7F3C">
        <w:rPr>
          <w:b/>
        </w:rPr>
        <w:t>field</w:t>
      </w:r>
      <w:proofErr w:type="spellEnd"/>
      <w:r>
        <w:t> »</w:t>
      </w:r>
    </w:p>
    <w:p w:rsidR="00485845" w:rsidRDefault="00485845" w:rsidP="00485845">
      <w:r>
        <w:br w:type="page"/>
      </w:r>
    </w:p>
    <w:p w:rsidR="003A1A87" w:rsidRDefault="003A1A87" w:rsidP="003A1A87">
      <w:pPr>
        <w:pStyle w:val="Titre4"/>
      </w:pPr>
      <w:bookmarkStart w:id="48" w:name="_Toc524535173"/>
      <w:r>
        <w:lastRenderedPageBreak/>
        <w:t>Résultat du changement de format Pourcentage</w:t>
      </w:r>
      <w:bookmarkEnd w:id="48"/>
    </w:p>
    <w:p w:rsidR="003A1A87" w:rsidRPr="00590A83" w:rsidRDefault="003A1A87" w:rsidP="003A1A87"/>
    <w:p w:rsidR="003A1A87" w:rsidRPr="0024301C" w:rsidRDefault="003A1A87" w:rsidP="003A1A87">
      <w:pPr>
        <w:pStyle w:val="Paragraphedeliste"/>
        <w:numPr>
          <w:ilvl w:val="0"/>
          <w:numId w:val="22"/>
        </w:numPr>
        <w:rPr>
          <w:rStyle w:val="Emphase"/>
        </w:rPr>
      </w:pPr>
      <w:r w:rsidRPr="0024301C">
        <w:rPr>
          <w:rStyle w:val="Emphase"/>
        </w:rPr>
        <w:t>Avant :</w:t>
      </w:r>
    </w:p>
    <w:p w:rsidR="003A1A87" w:rsidRDefault="003A1A87" w:rsidP="003A1A87">
      <w:r>
        <w:rPr>
          <w:noProof/>
        </w:rPr>
        <w:drawing>
          <wp:inline distT="0" distB="0" distL="0" distR="0" wp14:anchorId="7C21B14E" wp14:editId="339BEEDA">
            <wp:extent cx="2261850" cy="1625600"/>
            <wp:effectExtent l="0" t="0" r="5715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480" cy="164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87" w:rsidRDefault="003A1A87" w:rsidP="003A1A87"/>
    <w:p w:rsidR="003A1A87" w:rsidRPr="0024301C" w:rsidRDefault="003A1A87" w:rsidP="003A1A87">
      <w:pPr>
        <w:pStyle w:val="Paragraphedeliste"/>
        <w:numPr>
          <w:ilvl w:val="0"/>
          <w:numId w:val="22"/>
        </w:numPr>
        <w:rPr>
          <w:rStyle w:val="Emphase"/>
        </w:rPr>
      </w:pPr>
      <w:r w:rsidRPr="0024301C">
        <w:rPr>
          <w:rStyle w:val="Emphase"/>
        </w:rPr>
        <w:t>Après :</w:t>
      </w:r>
    </w:p>
    <w:p w:rsidR="00033E5C" w:rsidRPr="00BA64FE" w:rsidRDefault="003A1A87" w:rsidP="009F7E4A">
      <w:r>
        <w:rPr>
          <w:noProof/>
        </w:rPr>
        <w:drawing>
          <wp:inline distT="0" distB="0" distL="0" distR="0" wp14:anchorId="0027023B" wp14:editId="738D4D86">
            <wp:extent cx="2324958" cy="156845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88" cy="160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3E5C" w:rsidRPr="00BA64FE">
      <w:headerReference w:type="default" r:id="rId81"/>
      <w:footerReference w:type="default" r:id="rId82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0CE3" w:rsidRDefault="00C20CE3" w:rsidP="002A0CBE">
      <w:pPr>
        <w:spacing w:before="0" w:after="0"/>
      </w:pPr>
      <w:r>
        <w:separator/>
      </w:r>
    </w:p>
  </w:endnote>
  <w:endnote w:type="continuationSeparator" w:id="0">
    <w:p w:rsidR="00C20CE3" w:rsidRDefault="00C20CE3" w:rsidP="002A0C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uropol">
    <w:altName w:val="Segoe UI"/>
    <w:charset w:val="00"/>
    <w:family w:val="swiss"/>
    <w:pitch w:val="variable"/>
    <w:sig w:usb0="A00000A7" w:usb1="1000000A" w:usb2="00000000" w:usb3="00000000" w:csb0="000001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DED" w:rsidRDefault="00565DED" w:rsidP="00F64015">
    <w:pPr>
      <w:pStyle w:val="Pieddepagepremirepage"/>
    </w:pPr>
  </w:p>
  <w:p w:rsidR="00565DED" w:rsidRPr="007F1D61" w:rsidRDefault="00565DED" w:rsidP="00F64015">
    <w:pPr>
      <w:pStyle w:val="Pieddepagepremirepage"/>
      <w:rPr>
        <w:color w:val="BFBFBF" w:themeColor="background1" w:themeShade="BF"/>
      </w:rPr>
    </w:pPr>
    <w:r w:rsidRPr="007F1D61">
      <w:rPr>
        <w:noProof/>
        <w:color w:val="BFBFBF" w:themeColor="background1" w:themeShade="BF"/>
        <w:lang w:eastAsia="fr-FR"/>
      </w:rPr>
      <w:drawing>
        <wp:anchor distT="0" distB="0" distL="114300" distR="114300" simplePos="0" relativeHeight="251662336" behindDoc="0" locked="0" layoutInCell="1" allowOverlap="1" wp14:anchorId="19645C04" wp14:editId="3A2ACE0F">
          <wp:simplePos x="0" y="0"/>
          <wp:positionH relativeFrom="column">
            <wp:posOffset>-461645</wp:posOffset>
          </wp:positionH>
          <wp:positionV relativeFrom="paragraph">
            <wp:posOffset>19050</wp:posOffset>
          </wp:positionV>
          <wp:extent cx="457200" cy="457200"/>
          <wp:effectExtent l="0" t="0" r="0" b="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F1D61">
      <w:rPr>
        <w:color w:val="BFBFBF" w:themeColor="background1" w:themeShade="BF"/>
      </w:rPr>
      <w:t xml:space="preserve">----------------------------------------------------------- AMEXIO SAS au Capital de 45 800 € ----------------------------------------------------------- </w:t>
    </w:r>
  </w:p>
  <w:p w:rsidR="00565DED" w:rsidRPr="007F1D61" w:rsidRDefault="00565DED" w:rsidP="00F64015">
    <w:pPr>
      <w:pStyle w:val="Pieddepagepremirepage"/>
      <w:rPr>
        <w:color w:val="BFBFBF" w:themeColor="background1" w:themeShade="BF"/>
      </w:rPr>
    </w:pPr>
    <w:r w:rsidRPr="007F1D61">
      <w:rPr>
        <w:color w:val="BFBFBF" w:themeColor="background1" w:themeShade="BF"/>
      </w:rPr>
      <w:t>RCS</w:t>
    </w:r>
    <w:r w:rsidRPr="007F1D61">
      <w:rPr>
        <w:rStyle w:val="textarial1"/>
        <w:color w:val="BFBFBF" w:themeColor="background1" w:themeShade="BF"/>
        <w:sz w:val="16"/>
        <w:szCs w:val="16"/>
      </w:rPr>
      <w:t xml:space="preserve"> 490 102 233 </w:t>
    </w:r>
    <w:r w:rsidRPr="007F1D61">
      <w:rPr>
        <w:color w:val="BFBFBF" w:themeColor="background1" w:themeShade="BF"/>
      </w:rPr>
      <w:t>Paris – SIRET 49010223300049</w:t>
    </w:r>
  </w:p>
  <w:p w:rsidR="00565DED" w:rsidRPr="007F1D61" w:rsidRDefault="00565DED" w:rsidP="00F64015">
    <w:pPr>
      <w:pStyle w:val="Pieddepagepremirepage"/>
      <w:rPr>
        <w:color w:val="BFBFBF" w:themeColor="background1" w:themeShade="BF"/>
      </w:rPr>
    </w:pPr>
    <w:r w:rsidRPr="007F1D61">
      <w:rPr>
        <w:color w:val="BFBFBF" w:themeColor="background1" w:themeShade="BF"/>
      </w:rPr>
      <w:t xml:space="preserve">8 Avenue Kléber – 75016 PARIS - Tel. 01 42 99 60 60 </w:t>
    </w:r>
    <w:proofErr w:type="gramStart"/>
    <w:r w:rsidRPr="007F1D61">
      <w:rPr>
        <w:color w:val="BFBFBF" w:themeColor="background1" w:themeShade="BF"/>
      </w:rPr>
      <w:t>-  www.AMEXIO.fr</w:t>
    </w:r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DED" w:rsidRPr="00FA4A1C" w:rsidRDefault="00565DED" w:rsidP="00533579">
    <w:pPr>
      <w:pStyle w:val="Pieddepage2"/>
      <w:pBdr>
        <w:top w:val="single" w:sz="8" w:space="0" w:color="BFBFBF" w:themeColor="background1" w:themeShade="BF"/>
      </w:pBdr>
    </w:pPr>
    <w:r w:rsidRPr="00FA4A1C">
      <w:t>AMEXIO - Document confidentiel – Reproduction interdite sans autorisation écrite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0CE3" w:rsidRDefault="00C20CE3" w:rsidP="002A0CBE">
      <w:pPr>
        <w:spacing w:before="0" w:after="0"/>
      </w:pPr>
      <w:r>
        <w:separator/>
      </w:r>
    </w:p>
  </w:footnote>
  <w:footnote w:type="continuationSeparator" w:id="0">
    <w:p w:rsidR="00C20CE3" w:rsidRDefault="00C20CE3" w:rsidP="002A0C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DED" w:rsidRPr="00497766" w:rsidRDefault="00565DED" w:rsidP="00F64015">
    <w:pPr>
      <w:pStyle w:val="En-tte"/>
      <w:rPr>
        <w:rFonts w:asciiTheme="minorHAnsi" w:hAnsiTheme="minorHAnsi" w:cstheme="minorHAnsi"/>
        <w:szCs w:val="18"/>
      </w:rPr>
    </w:pPr>
    <w:r w:rsidRPr="005D17B8">
      <w:rPr>
        <w:noProof/>
        <w:lang w:eastAsia="fr-FR"/>
      </w:rPr>
      <w:drawing>
        <wp:anchor distT="0" distB="0" distL="114300" distR="114300" simplePos="0" relativeHeight="251659264" behindDoc="0" locked="0" layoutInCell="1" allowOverlap="1" wp14:anchorId="626BA660" wp14:editId="56DA8D1C">
          <wp:simplePos x="0" y="0"/>
          <wp:positionH relativeFrom="column">
            <wp:posOffset>-69850</wp:posOffset>
          </wp:positionH>
          <wp:positionV relativeFrom="paragraph">
            <wp:posOffset>-267335</wp:posOffset>
          </wp:positionV>
          <wp:extent cx="1118205" cy="559278"/>
          <wp:effectExtent l="0" t="0" r="6350" b="0"/>
          <wp:wrapNone/>
          <wp:docPr id="14" name="Image 14" descr="The ECM services compan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0" descr="The ECM services company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05" cy="55927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97766">
      <w:rPr>
        <w:rFonts w:asciiTheme="minorHAnsi" w:hAnsiTheme="minorHAnsi" w:cstheme="minorHAnsi"/>
        <w:szCs w:val="18"/>
      </w:rPr>
      <w:tab/>
    </w:r>
    <w:r>
      <w:rPr>
        <w:rFonts w:asciiTheme="minorHAnsi" w:hAnsiTheme="minorHAnsi" w:cstheme="minorHAnsi"/>
        <w:b/>
        <w:noProof/>
        <w:szCs w:val="18"/>
      </w:rPr>
      <w:fldChar w:fldCharType="begin"/>
    </w:r>
    <w:r>
      <w:rPr>
        <w:rFonts w:asciiTheme="minorHAnsi" w:hAnsiTheme="minorHAnsi" w:cstheme="minorHAnsi"/>
        <w:b/>
        <w:noProof/>
        <w:szCs w:val="18"/>
      </w:rPr>
      <w:instrText xml:space="preserve"> TITLE  \* MERGEFORMAT </w:instrText>
    </w:r>
    <w:r>
      <w:rPr>
        <w:rFonts w:asciiTheme="minorHAnsi" w:hAnsiTheme="minorHAnsi" w:cstheme="minorHAnsi"/>
        <w:b/>
        <w:noProof/>
        <w:szCs w:val="18"/>
      </w:rPr>
      <w:fldChar w:fldCharType="separate"/>
    </w:r>
    <w:r w:rsidRPr="00347A6D">
      <w:rPr>
        <w:rFonts w:asciiTheme="minorHAnsi" w:hAnsiTheme="minorHAnsi" w:cstheme="minorHAnsi"/>
        <w:b/>
        <w:noProof/>
        <w:szCs w:val="18"/>
      </w:rPr>
      <w:t>Installation...</w:t>
    </w:r>
    <w:r>
      <w:rPr>
        <w:rFonts w:asciiTheme="minorHAnsi" w:hAnsiTheme="minorHAnsi" w:cstheme="minorHAnsi"/>
        <w:b/>
        <w:noProof/>
        <w:szCs w:val="18"/>
      </w:rPr>
      <w:fldChar w:fldCharType="end"/>
    </w:r>
    <w:r w:rsidRPr="00497766">
      <w:rPr>
        <w:rFonts w:asciiTheme="minorHAnsi" w:hAnsiTheme="minorHAnsi" w:cstheme="minorHAnsi"/>
        <w:szCs w:val="18"/>
      </w:rPr>
      <w:tab/>
    </w:r>
    <w:r>
      <w:fldChar w:fldCharType="begin"/>
    </w:r>
    <w:r>
      <w:instrText xml:space="preserve"> SUBJECT  \* MERGEFORMAT </w:instrText>
    </w:r>
    <w:r>
      <w:rPr>
        <w:rFonts w:asciiTheme="minorHAnsi" w:hAnsiTheme="minorHAnsi" w:cstheme="minorHAnsi"/>
        <w:szCs w:val="18"/>
      </w:rPr>
      <w:fldChar w:fldCharType="end"/>
    </w:r>
  </w:p>
  <w:p w:rsidR="00565DED" w:rsidRPr="00497766" w:rsidRDefault="00565DED" w:rsidP="00F64015">
    <w:pPr>
      <w:pStyle w:val="En-tte"/>
      <w:jc w:val="right"/>
      <w:rPr>
        <w:rFonts w:asciiTheme="minorHAnsi" w:hAnsiTheme="minorHAnsi" w:cstheme="minorHAnsi"/>
        <w:szCs w:val="18"/>
      </w:rPr>
    </w:pPr>
    <w:r w:rsidRPr="00497766">
      <w:rPr>
        <w:rFonts w:asciiTheme="minorHAnsi" w:hAnsiTheme="minorHAnsi" w:cstheme="minorHAnsi"/>
        <w:szCs w:val="18"/>
      </w:rPr>
      <w:t xml:space="preserve">Page </w:t>
    </w:r>
    <w:r w:rsidRPr="00497766">
      <w:rPr>
        <w:rFonts w:asciiTheme="minorHAnsi" w:hAnsiTheme="minorHAnsi" w:cstheme="minorHAnsi"/>
        <w:szCs w:val="18"/>
      </w:rPr>
      <w:fldChar w:fldCharType="begin"/>
    </w:r>
    <w:r>
      <w:rPr>
        <w:rFonts w:asciiTheme="minorHAnsi" w:hAnsiTheme="minorHAnsi" w:cstheme="minorHAnsi"/>
        <w:szCs w:val="18"/>
      </w:rPr>
      <w:instrText>PAGE</w:instrText>
    </w:r>
    <w:r w:rsidRPr="00497766">
      <w:rPr>
        <w:rFonts w:asciiTheme="minorHAnsi" w:hAnsiTheme="minorHAnsi" w:cstheme="minorHAnsi"/>
        <w:szCs w:val="18"/>
      </w:rPr>
      <w:instrText xml:space="preserve">  \* MERGEFORMAT </w:instrText>
    </w:r>
    <w:r w:rsidRPr="00497766">
      <w:rPr>
        <w:rFonts w:asciiTheme="minorHAnsi" w:hAnsiTheme="minorHAnsi" w:cstheme="minorHAnsi"/>
        <w:szCs w:val="18"/>
      </w:rPr>
      <w:fldChar w:fldCharType="separate"/>
    </w:r>
    <w:r>
      <w:rPr>
        <w:rFonts w:asciiTheme="minorHAnsi" w:hAnsiTheme="minorHAnsi" w:cstheme="minorHAnsi"/>
        <w:noProof/>
        <w:szCs w:val="18"/>
      </w:rPr>
      <w:t>1</w:t>
    </w:r>
    <w:r w:rsidRPr="00497766">
      <w:rPr>
        <w:rFonts w:asciiTheme="minorHAnsi" w:hAnsiTheme="minorHAnsi" w:cstheme="minorHAnsi"/>
        <w:szCs w:val="18"/>
      </w:rPr>
      <w:fldChar w:fldCharType="end"/>
    </w:r>
    <w:r w:rsidRPr="00497766">
      <w:rPr>
        <w:rFonts w:asciiTheme="minorHAnsi" w:hAnsiTheme="minorHAnsi" w:cstheme="minorHAnsi"/>
        <w:szCs w:val="18"/>
      </w:rPr>
      <w:t xml:space="preserve"> / </w:t>
    </w:r>
    <w:r w:rsidRPr="00497766">
      <w:rPr>
        <w:rStyle w:val="Numrodepage"/>
        <w:rFonts w:asciiTheme="minorHAnsi" w:hAnsiTheme="minorHAnsi" w:cstheme="minorHAnsi"/>
        <w:szCs w:val="18"/>
      </w:rPr>
      <w:fldChar w:fldCharType="begin"/>
    </w:r>
    <w:r w:rsidRPr="00497766">
      <w:rPr>
        <w:rStyle w:val="Numrodepage"/>
        <w:rFonts w:asciiTheme="minorHAnsi" w:hAnsiTheme="minorHAnsi" w:cstheme="minorHAnsi"/>
        <w:szCs w:val="18"/>
      </w:rPr>
      <w:instrText xml:space="preserve"> </w:instrText>
    </w:r>
    <w:r>
      <w:rPr>
        <w:rStyle w:val="Numrodepage"/>
        <w:rFonts w:asciiTheme="minorHAnsi" w:hAnsiTheme="minorHAnsi" w:cstheme="minorHAnsi"/>
        <w:szCs w:val="18"/>
      </w:rPr>
      <w:instrText>NUMPAGES</w:instrText>
    </w:r>
    <w:r w:rsidRPr="00497766">
      <w:rPr>
        <w:rStyle w:val="Numrodepage"/>
        <w:rFonts w:asciiTheme="minorHAnsi" w:hAnsiTheme="minorHAnsi" w:cstheme="minorHAnsi"/>
        <w:szCs w:val="18"/>
      </w:rPr>
      <w:instrText xml:space="preserve"> </w:instrText>
    </w:r>
    <w:r w:rsidRPr="00497766">
      <w:rPr>
        <w:rStyle w:val="Numrodepage"/>
        <w:rFonts w:asciiTheme="minorHAnsi" w:hAnsiTheme="minorHAnsi" w:cstheme="minorHAnsi"/>
        <w:szCs w:val="18"/>
      </w:rPr>
      <w:fldChar w:fldCharType="separate"/>
    </w:r>
    <w:r>
      <w:rPr>
        <w:rStyle w:val="Numrodepage"/>
        <w:rFonts w:asciiTheme="minorHAnsi" w:hAnsiTheme="minorHAnsi" w:cstheme="minorHAnsi"/>
        <w:noProof/>
        <w:szCs w:val="18"/>
      </w:rPr>
      <w:t>4</w:t>
    </w:r>
    <w:r w:rsidRPr="00497766">
      <w:rPr>
        <w:rStyle w:val="Numrodepage"/>
        <w:rFonts w:asciiTheme="minorHAnsi" w:hAnsiTheme="minorHAnsi" w:cstheme="minorHAnsi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DED" w:rsidRPr="00533579" w:rsidRDefault="00565DED" w:rsidP="00F64015">
    <w:pPr>
      <w:pStyle w:val="En-tte"/>
      <w:rPr>
        <w:rStyle w:val="Pieddepage2Car"/>
      </w:rPr>
    </w:pPr>
    <w:r w:rsidRPr="005D17B8"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0DC7F68D" wp14:editId="4B4A29B5">
          <wp:simplePos x="0" y="0"/>
          <wp:positionH relativeFrom="column">
            <wp:posOffset>-69850</wp:posOffset>
          </wp:positionH>
          <wp:positionV relativeFrom="paragraph">
            <wp:posOffset>-267335</wp:posOffset>
          </wp:positionV>
          <wp:extent cx="1118205" cy="559278"/>
          <wp:effectExtent l="0" t="0" r="6350" b="0"/>
          <wp:wrapNone/>
          <wp:docPr id="9" name="Image 9" descr="The ECM services compan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0" descr="The ECM services company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05" cy="55927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7766">
      <w:rPr>
        <w:rFonts w:asciiTheme="minorHAnsi" w:hAnsiTheme="minorHAnsi" w:cstheme="minorHAnsi"/>
        <w:szCs w:val="18"/>
      </w:rPr>
      <w:tab/>
    </w:r>
    <w:r w:rsidRPr="00180F04">
      <w:rPr>
        <w:color w:val="BFBFBF" w:themeColor="background1" w:themeShade="BF"/>
        <w:szCs w:val="18"/>
      </w:rPr>
      <w:fldChar w:fldCharType="begin"/>
    </w:r>
    <w:r w:rsidRPr="00180F04">
      <w:rPr>
        <w:color w:val="BFBFBF" w:themeColor="background1" w:themeShade="BF"/>
        <w:szCs w:val="18"/>
      </w:rPr>
      <w:instrText xml:space="preserve"> TITLE  \* MERGEFORMAT </w:instrText>
    </w:r>
    <w:r w:rsidRPr="00180F04">
      <w:rPr>
        <w:color w:val="BFBFBF" w:themeColor="background1" w:themeShade="BF"/>
        <w:szCs w:val="18"/>
      </w:rPr>
      <w:fldChar w:fldCharType="separate"/>
    </w:r>
    <w:r w:rsidRPr="00347A6D">
      <w:rPr>
        <w:rStyle w:val="Pieddepage2Car"/>
        <w:i w:val="0"/>
        <w:sz w:val="18"/>
      </w:rPr>
      <w:t>Installation...</w:t>
    </w:r>
    <w:r w:rsidRPr="00180F04">
      <w:rPr>
        <w:color w:val="BFBFBF" w:themeColor="background1" w:themeShade="BF"/>
        <w:szCs w:val="18"/>
      </w:rPr>
      <w:fldChar w:fldCharType="end"/>
    </w:r>
    <w:r w:rsidRPr="00533579">
      <w:rPr>
        <w:rFonts w:asciiTheme="minorHAnsi" w:hAnsiTheme="minorHAnsi" w:cstheme="minorHAnsi"/>
        <w:color w:val="BFBFBF" w:themeColor="background1" w:themeShade="BF"/>
        <w:szCs w:val="18"/>
      </w:rPr>
      <w:tab/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DOCPROPERTY  Référence  \* MERGEFORMAT </w:instrText>
    </w:r>
    <w:r w:rsidRPr="00533579">
      <w:rPr>
        <w:rStyle w:val="Pieddepage2Car"/>
      </w:rPr>
      <w:fldChar w:fldCharType="separate"/>
    </w:r>
    <w:proofErr w:type="spellStart"/>
    <w:r>
      <w:rPr>
        <w:rStyle w:val="Pieddepage2Car"/>
      </w:rPr>
      <w:t>INSxxx</w:t>
    </w:r>
    <w:proofErr w:type="spellEnd"/>
    <w:r w:rsidRPr="00533579">
      <w:rPr>
        <w:rStyle w:val="Pieddepage2Car"/>
      </w:rPr>
      <w:fldChar w:fldCharType="end"/>
    </w:r>
    <w:r w:rsidRPr="00533579">
      <w:rPr>
        <w:rStyle w:val="Pieddepage2Car"/>
      </w:rPr>
      <w:t xml:space="preserve"> - </w:t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DOCPROPERTY  Version  \* MERGEFORMAT </w:instrText>
    </w:r>
    <w:r w:rsidRPr="00533579">
      <w:rPr>
        <w:rStyle w:val="Pieddepage2Car"/>
      </w:rPr>
      <w:fldChar w:fldCharType="separate"/>
    </w:r>
    <w:r>
      <w:rPr>
        <w:rStyle w:val="Pieddepage2Car"/>
      </w:rPr>
      <w:t>0.1</w:t>
    </w:r>
    <w:r w:rsidRPr="00533579">
      <w:rPr>
        <w:rStyle w:val="Pieddepage2Car"/>
      </w:rPr>
      <w:fldChar w:fldCharType="end"/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DOCVARIABLE  Référence  \* MERGEFORMAT </w:instrText>
    </w:r>
    <w:r w:rsidRPr="00533579">
      <w:rPr>
        <w:rStyle w:val="Pieddepage2Car"/>
      </w:rPr>
      <w:fldChar w:fldCharType="end"/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SUBJECT  \* MERGEFORMAT </w:instrText>
    </w:r>
    <w:r w:rsidRPr="00533579">
      <w:rPr>
        <w:rStyle w:val="Pieddepage2Car"/>
      </w:rPr>
      <w:fldChar w:fldCharType="end"/>
    </w:r>
  </w:p>
  <w:p w:rsidR="00565DED" w:rsidRPr="00533579" w:rsidRDefault="00565DED" w:rsidP="004B3997">
    <w:pPr>
      <w:pStyle w:val="En-tte"/>
      <w:pBdr>
        <w:top w:val="single" w:sz="8" w:space="0" w:color="BFBFBF" w:themeColor="background1" w:themeShade="BF"/>
      </w:pBdr>
      <w:ind w:left="1701"/>
      <w:jc w:val="right"/>
      <w:rPr>
        <w:rStyle w:val="Pieddepage2Car"/>
      </w:rPr>
    </w:pPr>
    <w:r w:rsidRPr="00533579">
      <w:rPr>
        <w:rFonts w:asciiTheme="minorHAnsi" w:hAnsiTheme="minorHAnsi" w:cstheme="minorHAnsi"/>
        <w:color w:val="BFBFBF" w:themeColor="background1" w:themeShade="BF"/>
        <w:szCs w:val="18"/>
      </w:rPr>
      <w:tab/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DOCPROPERTY  Client  \* MERGEFORMAT </w:instrText>
    </w:r>
    <w:r w:rsidRPr="00533579">
      <w:rPr>
        <w:rStyle w:val="Pieddepage2Car"/>
      </w:rPr>
      <w:fldChar w:fldCharType="separate"/>
    </w:r>
    <w:r>
      <w:rPr>
        <w:rStyle w:val="Pieddepage2Car"/>
      </w:rPr>
      <w:t>Client</w:t>
    </w:r>
    <w:r w:rsidRPr="00533579">
      <w:rPr>
        <w:rStyle w:val="Pieddepage2Car"/>
      </w:rPr>
      <w:fldChar w:fldCharType="end"/>
    </w:r>
    <w:r w:rsidRPr="00533579">
      <w:rPr>
        <w:rStyle w:val="Pieddepage2Car"/>
      </w:rPr>
      <w:t xml:space="preserve"> - </w:t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DOCPROPERTY  Projet  \* MERGEFORMAT </w:instrText>
    </w:r>
    <w:r w:rsidRPr="00533579">
      <w:rPr>
        <w:rStyle w:val="Pieddepage2Car"/>
      </w:rPr>
      <w:fldChar w:fldCharType="separate"/>
    </w:r>
    <w:r>
      <w:rPr>
        <w:rStyle w:val="Pieddepage2Car"/>
      </w:rPr>
      <w:t>Projet</w:t>
    </w:r>
    <w:r w:rsidRPr="00533579">
      <w:rPr>
        <w:rStyle w:val="Pieddepage2Car"/>
      </w:rPr>
      <w:fldChar w:fldCharType="end"/>
    </w:r>
    <w:r w:rsidRPr="00533579">
      <w:rPr>
        <w:rFonts w:asciiTheme="minorHAnsi" w:hAnsiTheme="minorHAnsi" w:cstheme="minorHAnsi"/>
        <w:color w:val="BFBFBF" w:themeColor="background1" w:themeShade="BF"/>
        <w:szCs w:val="18"/>
      </w:rPr>
      <w:tab/>
    </w:r>
    <w:r w:rsidRPr="00533579">
      <w:rPr>
        <w:rStyle w:val="Pieddepage2Car"/>
      </w:rPr>
      <w:t xml:space="preserve">Page </w:t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PAGE  \* MERGEFORMAT </w:instrText>
    </w:r>
    <w:r w:rsidRPr="00533579">
      <w:rPr>
        <w:rStyle w:val="Pieddepage2Car"/>
      </w:rPr>
      <w:fldChar w:fldCharType="separate"/>
    </w:r>
    <w:r>
      <w:rPr>
        <w:rStyle w:val="Pieddepage2Car"/>
        <w:noProof/>
      </w:rPr>
      <w:t>2</w:t>
    </w:r>
    <w:r w:rsidRPr="00533579">
      <w:rPr>
        <w:rStyle w:val="Pieddepage2Car"/>
      </w:rPr>
      <w:fldChar w:fldCharType="end"/>
    </w:r>
    <w:r w:rsidRPr="00533579">
      <w:rPr>
        <w:rStyle w:val="Pieddepage2Car"/>
      </w:rPr>
      <w:t xml:space="preserve"> / </w:t>
    </w:r>
    <w:r w:rsidRPr="00533579">
      <w:rPr>
        <w:rStyle w:val="Pieddepage2Car"/>
      </w:rPr>
      <w:fldChar w:fldCharType="begin"/>
    </w:r>
    <w:r w:rsidRPr="00533579">
      <w:rPr>
        <w:rStyle w:val="Pieddepage2Car"/>
      </w:rPr>
      <w:instrText xml:space="preserve"> NUMPAGES </w:instrText>
    </w:r>
    <w:r w:rsidRPr="00533579">
      <w:rPr>
        <w:rStyle w:val="Pieddepage2Car"/>
      </w:rPr>
      <w:fldChar w:fldCharType="separate"/>
    </w:r>
    <w:r>
      <w:rPr>
        <w:rStyle w:val="Pieddepage2Car"/>
        <w:noProof/>
      </w:rPr>
      <w:t>4</w:t>
    </w:r>
    <w:r w:rsidRPr="00533579">
      <w:rPr>
        <w:rStyle w:val="Pieddepage2Ca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B143F"/>
    <w:multiLevelType w:val="hybridMultilevel"/>
    <w:tmpl w:val="CCD0F030"/>
    <w:lvl w:ilvl="0" w:tplc="2954E8B0">
      <w:start w:val="1"/>
      <w:numFmt w:val="decimal"/>
      <w:lvlText w:val="%1."/>
      <w:lvlJc w:val="left"/>
      <w:pPr>
        <w:ind w:left="785" w:hanging="360"/>
      </w:p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D12EB9"/>
    <w:multiLevelType w:val="hybridMultilevel"/>
    <w:tmpl w:val="34226C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61624"/>
    <w:multiLevelType w:val="hybridMultilevel"/>
    <w:tmpl w:val="EF30B6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67CE9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2257B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17E66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A55E1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0B9"/>
    <w:multiLevelType w:val="hybridMultilevel"/>
    <w:tmpl w:val="A81225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820CF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7630B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1B324C"/>
    <w:multiLevelType w:val="multilevel"/>
    <w:tmpl w:val="1DC6B82E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64E32D7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B552F"/>
    <w:multiLevelType w:val="hybridMultilevel"/>
    <w:tmpl w:val="3D262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33130"/>
    <w:multiLevelType w:val="hybridMultilevel"/>
    <w:tmpl w:val="0B120674"/>
    <w:lvl w:ilvl="0" w:tplc="CB1A4818">
      <w:start w:val="1"/>
      <w:numFmt w:val="decimal"/>
      <w:lvlText w:val="%1."/>
      <w:lvlJc w:val="left"/>
      <w:pPr>
        <w:ind w:left="927" w:hanging="360"/>
      </w:pPr>
      <w:rPr>
        <w:rStyle w:val="Emphas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77067D"/>
    <w:multiLevelType w:val="hybridMultilevel"/>
    <w:tmpl w:val="3342CC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543D8"/>
    <w:multiLevelType w:val="hybridMultilevel"/>
    <w:tmpl w:val="5C581B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B2B9F"/>
    <w:multiLevelType w:val="hybridMultilevel"/>
    <w:tmpl w:val="A6904C82"/>
    <w:lvl w:ilvl="0" w:tplc="FB86DB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C6E5D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A2856"/>
    <w:multiLevelType w:val="hybridMultilevel"/>
    <w:tmpl w:val="3D262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7B5CD6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A63435"/>
    <w:multiLevelType w:val="hybridMultilevel"/>
    <w:tmpl w:val="C7769D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7D20AE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530A85"/>
    <w:multiLevelType w:val="hybridMultilevel"/>
    <w:tmpl w:val="CCD0F030"/>
    <w:lvl w:ilvl="0" w:tplc="2954E8B0">
      <w:start w:val="1"/>
      <w:numFmt w:val="decimal"/>
      <w:lvlText w:val="%1."/>
      <w:lvlJc w:val="left"/>
      <w:pPr>
        <w:ind w:left="785" w:hanging="360"/>
      </w:p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73C32C5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A83913"/>
    <w:multiLevelType w:val="hybridMultilevel"/>
    <w:tmpl w:val="F3D8641C"/>
    <w:lvl w:ilvl="0" w:tplc="4BB4B406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B490F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C85E25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8819BD"/>
    <w:multiLevelType w:val="hybridMultilevel"/>
    <w:tmpl w:val="D0002C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D87FCB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8C255C"/>
    <w:multiLevelType w:val="hybridMultilevel"/>
    <w:tmpl w:val="70863DDA"/>
    <w:lvl w:ilvl="0" w:tplc="51CC8946">
      <w:start w:val="1"/>
      <w:numFmt w:val="decimal"/>
      <w:lvlText w:val="%1."/>
      <w:lvlJc w:val="left"/>
      <w:pPr>
        <w:ind w:left="142" w:firstLine="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9"/>
  </w:num>
  <w:num w:numId="3">
    <w:abstractNumId w:val="4"/>
  </w:num>
  <w:num w:numId="4">
    <w:abstractNumId w:val="11"/>
  </w:num>
  <w:num w:numId="5">
    <w:abstractNumId w:val="16"/>
  </w:num>
  <w:num w:numId="6">
    <w:abstractNumId w:val="28"/>
  </w:num>
  <w:num w:numId="7">
    <w:abstractNumId w:val="21"/>
  </w:num>
  <w:num w:numId="8">
    <w:abstractNumId w:val="6"/>
  </w:num>
  <w:num w:numId="9">
    <w:abstractNumId w:val="3"/>
  </w:num>
  <w:num w:numId="10">
    <w:abstractNumId w:val="9"/>
  </w:num>
  <w:num w:numId="11">
    <w:abstractNumId w:val="17"/>
  </w:num>
  <w:num w:numId="12">
    <w:abstractNumId w:val="23"/>
  </w:num>
  <w:num w:numId="13">
    <w:abstractNumId w:val="24"/>
  </w:num>
  <w:num w:numId="14">
    <w:abstractNumId w:val="5"/>
  </w:num>
  <w:num w:numId="15">
    <w:abstractNumId w:val="27"/>
  </w:num>
  <w:num w:numId="16">
    <w:abstractNumId w:val="20"/>
  </w:num>
  <w:num w:numId="17">
    <w:abstractNumId w:val="15"/>
  </w:num>
  <w:num w:numId="18">
    <w:abstractNumId w:val="18"/>
  </w:num>
  <w:num w:numId="19">
    <w:abstractNumId w:val="7"/>
  </w:num>
  <w:num w:numId="20">
    <w:abstractNumId w:val="12"/>
  </w:num>
  <w:num w:numId="21">
    <w:abstractNumId w:val="25"/>
  </w:num>
  <w:num w:numId="22">
    <w:abstractNumId w:val="2"/>
  </w:num>
  <w:num w:numId="23">
    <w:abstractNumId w:val="8"/>
  </w:num>
  <w:num w:numId="24">
    <w:abstractNumId w:val="22"/>
  </w:num>
  <w:num w:numId="25">
    <w:abstractNumId w:val="19"/>
  </w:num>
  <w:num w:numId="26">
    <w:abstractNumId w:val="26"/>
  </w:num>
  <w:num w:numId="27">
    <w:abstractNumId w:val="0"/>
  </w:num>
  <w:num w:numId="28">
    <w:abstractNumId w:val="1"/>
  </w:num>
  <w:num w:numId="29">
    <w:abstractNumId w:val="14"/>
  </w:num>
  <w:num w:numId="30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331"/>
    <w:rsid w:val="00001707"/>
    <w:rsid w:val="00006331"/>
    <w:rsid w:val="000126C1"/>
    <w:rsid w:val="00016D43"/>
    <w:rsid w:val="0002773C"/>
    <w:rsid w:val="00033E5C"/>
    <w:rsid w:val="000353B0"/>
    <w:rsid w:val="00041A78"/>
    <w:rsid w:val="00042D78"/>
    <w:rsid w:val="00043AE5"/>
    <w:rsid w:val="00044926"/>
    <w:rsid w:val="00047DED"/>
    <w:rsid w:val="00061063"/>
    <w:rsid w:val="0006586A"/>
    <w:rsid w:val="00076A41"/>
    <w:rsid w:val="00077B8B"/>
    <w:rsid w:val="00077EEF"/>
    <w:rsid w:val="00096F2E"/>
    <w:rsid w:val="000A29A4"/>
    <w:rsid w:val="000B207D"/>
    <w:rsid w:val="000B2D56"/>
    <w:rsid w:val="000B343D"/>
    <w:rsid w:val="000B6647"/>
    <w:rsid w:val="000B79EC"/>
    <w:rsid w:val="000C673B"/>
    <w:rsid w:val="000C71EC"/>
    <w:rsid w:val="000E022C"/>
    <w:rsid w:val="000E3795"/>
    <w:rsid w:val="000F0013"/>
    <w:rsid w:val="00101D06"/>
    <w:rsid w:val="0010255B"/>
    <w:rsid w:val="0010315F"/>
    <w:rsid w:val="00103900"/>
    <w:rsid w:val="00111F04"/>
    <w:rsid w:val="00112AAF"/>
    <w:rsid w:val="00113DB2"/>
    <w:rsid w:val="00115450"/>
    <w:rsid w:val="00122B09"/>
    <w:rsid w:val="00132224"/>
    <w:rsid w:val="001424EF"/>
    <w:rsid w:val="00145063"/>
    <w:rsid w:val="00150CFD"/>
    <w:rsid w:val="001540E6"/>
    <w:rsid w:val="00162AED"/>
    <w:rsid w:val="001700E8"/>
    <w:rsid w:val="00173004"/>
    <w:rsid w:val="00180F04"/>
    <w:rsid w:val="00181542"/>
    <w:rsid w:val="0018171C"/>
    <w:rsid w:val="00186863"/>
    <w:rsid w:val="001873B4"/>
    <w:rsid w:val="00193EB9"/>
    <w:rsid w:val="001975C6"/>
    <w:rsid w:val="001A1651"/>
    <w:rsid w:val="001B1927"/>
    <w:rsid w:val="001B5DED"/>
    <w:rsid w:val="001D06A5"/>
    <w:rsid w:val="001D466C"/>
    <w:rsid w:val="001D55EE"/>
    <w:rsid w:val="001E1604"/>
    <w:rsid w:val="001E421A"/>
    <w:rsid w:val="001F1A59"/>
    <w:rsid w:val="001F5B0F"/>
    <w:rsid w:val="00202ADF"/>
    <w:rsid w:val="002071D9"/>
    <w:rsid w:val="00213C86"/>
    <w:rsid w:val="00214CCE"/>
    <w:rsid w:val="00216221"/>
    <w:rsid w:val="0021631B"/>
    <w:rsid w:val="00221E5F"/>
    <w:rsid w:val="00221EE2"/>
    <w:rsid w:val="0022381D"/>
    <w:rsid w:val="002240A2"/>
    <w:rsid w:val="0023204F"/>
    <w:rsid w:val="0024301C"/>
    <w:rsid w:val="002518EE"/>
    <w:rsid w:val="00257428"/>
    <w:rsid w:val="00257976"/>
    <w:rsid w:val="00257C95"/>
    <w:rsid w:val="00261718"/>
    <w:rsid w:val="00263B01"/>
    <w:rsid w:val="002652F1"/>
    <w:rsid w:val="00267E25"/>
    <w:rsid w:val="002724BD"/>
    <w:rsid w:val="00281E6A"/>
    <w:rsid w:val="0028501A"/>
    <w:rsid w:val="0028609E"/>
    <w:rsid w:val="002862D7"/>
    <w:rsid w:val="00290E4C"/>
    <w:rsid w:val="002928D7"/>
    <w:rsid w:val="00295C4D"/>
    <w:rsid w:val="002A0CBE"/>
    <w:rsid w:val="002A13BC"/>
    <w:rsid w:val="002A2A70"/>
    <w:rsid w:val="002A617E"/>
    <w:rsid w:val="002C6572"/>
    <w:rsid w:val="002D0D6B"/>
    <w:rsid w:val="002D3543"/>
    <w:rsid w:val="002D530D"/>
    <w:rsid w:val="002E43CF"/>
    <w:rsid w:val="002F5764"/>
    <w:rsid w:val="002F57DE"/>
    <w:rsid w:val="00301063"/>
    <w:rsid w:val="003024B6"/>
    <w:rsid w:val="00303561"/>
    <w:rsid w:val="003041E8"/>
    <w:rsid w:val="003077C2"/>
    <w:rsid w:val="00310B2F"/>
    <w:rsid w:val="00310F25"/>
    <w:rsid w:val="003231C6"/>
    <w:rsid w:val="003303D7"/>
    <w:rsid w:val="00330EF4"/>
    <w:rsid w:val="00333860"/>
    <w:rsid w:val="003456ED"/>
    <w:rsid w:val="00347A6D"/>
    <w:rsid w:val="00352AD4"/>
    <w:rsid w:val="0036084A"/>
    <w:rsid w:val="0036215E"/>
    <w:rsid w:val="00365E8E"/>
    <w:rsid w:val="00385F96"/>
    <w:rsid w:val="003867EF"/>
    <w:rsid w:val="00387470"/>
    <w:rsid w:val="00390F3D"/>
    <w:rsid w:val="00393363"/>
    <w:rsid w:val="0039413C"/>
    <w:rsid w:val="003A1A87"/>
    <w:rsid w:val="003A25B6"/>
    <w:rsid w:val="003B1064"/>
    <w:rsid w:val="003B6673"/>
    <w:rsid w:val="003B6D72"/>
    <w:rsid w:val="003B7B0F"/>
    <w:rsid w:val="003C4A5C"/>
    <w:rsid w:val="003D04FC"/>
    <w:rsid w:val="003D1CF3"/>
    <w:rsid w:val="003D1F78"/>
    <w:rsid w:val="003E3632"/>
    <w:rsid w:val="003E7189"/>
    <w:rsid w:val="003E7681"/>
    <w:rsid w:val="003F0BCC"/>
    <w:rsid w:val="003F324C"/>
    <w:rsid w:val="003F5318"/>
    <w:rsid w:val="003F5717"/>
    <w:rsid w:val="004012E2"/>
    <w:rsid w:val="0040213A"/>
    <w:rsid w:val="00403388"/>
    <w:rsid w:val="00403B57"/>
    <w:rsid w:val="004153B5"/>
    <w:rsid w:val="00415C0C"/>
    <w:rsid w:val="004166B6"/>
    <w:rsid w:val="00416E66"/>
    <w:rsid w:val="004202F5"/>
    <w:rsid w:val="004214C7"/>
    <w:rsid w:val="004271AC"/>
    <w:rsid w:val="00430630"/>
    <w:rsid w:val="0043615B"/>
    <w:rsid w:val="00455A8B"/>
    <w:rsid w:val="00456D92"/>
    <w:rsid w:val="00457F9F"/>
    <w:rsid w:val="00463A2C"/>
    <w:rsid w:val="004721AC"/>
    <w:rsid w:val="00472FFA"/>
    <w:rsid w:val="00473BB5"/>
    <w:rsid w:val="00476044"/>
    <w:rsid w:val="00480C32"/>
    <w:rsid w:val="0048580F"/>
    <w:rsid w:val="00485845"/>
    <w:rsid w:val="004876D3"/>
    <w:rsid w:val="0049597C"/>
    <w:rsid w:val="0049628F"/>
    <w:rsid w:val="004A7955"/>
    <w:rsid w:val="004B3997"/>
    <w:rsid w:val="004B5084"/>
    <w:rsid w:val="004B671D"/>
    <w:rsid w:val="004C4A68"/>
    <w:rsid w:val="004C5776"/>
    <w:rsid w:val="004C6D6E"/>
    <w:rsid w:val="004C789D"/>
    <w:rsid w:val="004C7F3C"/>
    <w:rsid w:val="004D72BD"/>
    <w:rsid w:val="004E71BA"/>
    <w:rsid w:val="004F02EF"/>
    <w:rsid w:val="004F3829"/>
    <w:rsid w:val="00511FB4"/>
    <w:rsid w:val="00512999"/>
    <w:rsid w:val="005140B4"/>
    <w:rsid w:val="00515BDD"/>
    <w:rsid w:val="00516E80"/>
    <w:rsid w:val="005213C2"/>
    <w:rsid w:val="005219D2"/>
    <w:rsid w:val="00521E6D"/>
    <w:rsid w:val="005231FD"/>
    <w:rsid w:val="00524095"/>
    <w:rsid w:val="005244BF"/>
    <w:rsid w:val="00533579"/>
    <w:rsid w:val="00535495"/>
    <w:rsid w:val="00542B76"/>
    <w:rsid w:val="00547D80"/>
    <w:rsid w:val="00552539"/>
    <w:rsid w:val="00561B86"/>
    <w:rsid w:val="00563A8F"/>
    <w:rsid w:val="00565DED"/>
    <w:rsid w:val="00567C88"/>
    <w:rsid w:val="00567E43"/>
    <w:rsid w:val="0057040B"/>
    <w:rsid w:val="00571C8B"/>
    <w:rsid w:val="00590A83"/>
    <w:rsid w:val="00594B29"/>
    <w:rsid w:val="00594EBC"/>
    <w:rsid w:val="005A2DA7"/>
    <w:rsid w:val="005A6994"/>
    <w:rsid w:val="005B4B41"/>
    <w:rsid w:val="005B5A5A"/>
    <w:rsid w:val="005C10DF"/>
    <w:rsid w:val="005C4493"/>
    <w:rsid w:val="005C5082"/>
    <w:rsid w:val="005D51FF"/>
    <w:rsid w:val="005D6A78"/>
    <w:rsid w:val="005E2C63"/>
    <w:rsid w:val="005E42D2"/>
    <w:rsid w:val="005E5A70"/>
    <w:rsid w:val="005E6277"/>
    <w:rsid w:val="005E703E"/>
    <w:rsid w:val="005F6850"/>
    <w:rsid w:val="006115BA"/>
    <w:rsid w:val="00625133"/>
    <w:rsid w:val="006355A1"/>
    <w:rsid w:val="00643D38"/>
    <w:rsid w:val="00644F1E"/>
    <w:rsid w:val="00654530"/>
    <w:rsid w:val="006567D5"/>
    <w:rsid w:val="006604D8"/>
    <w:rsid w:val="00661707"/>
    <w:rsid w:val="006903E7"/>
    <w:rsid w:val="006942C4"/>
    <w:rsid w:val="006A3704"/>
    <w:rsid w:val="006A5633"/>
    <w:rsid w:val="006B0A22"/>
    <w:rsid w:val="006B36B6"/>
    <w:rsid w:val="006B3893"/>
    <w:rsid w:val="006C19C2"/>
    <w:rsid w:val="006C2548"/>
    <w:rsid w:val="006C2EB3"/>
    <w:rsid w:val="006C5C65"/>
    <w:rsid w:val="006D2E28"/>
    <w:rsid w:val="006D4713"/>
    <w:rsid w:val="006D7CC5"/>
    <w:rsid w:val="006E24B7"/>
    <w:rsid w:val="006E260F"/>
    <w:rsid w:val="006E4B42"/>
    <w:rsid w:val="006E7F73"/>
    <w:rsid w:val="006F1380"/>
    <w:rsid w:val="006F16F4"/>
    <w:rsid w:val="006F214E"/>
    <w:rsid w:val="006F5126"/>
    <w:rsid w:val="006F5EFB"/>
    <w:rsid w:val="007066A2"/>
    <w:rsid w:val="00713630"/>
    <w:rsid w:val="007205AA"/>
    <w:rsid w:val="007209E3"/>
    <w:rsid w:val="00740C0A"/>
    <w:rsid w:val="00745742"/>
    <w:rsid w:val="007629F5"/>
    <w:rsid w:val="007645F0"/>
    <w:rsid w:val="00766812"/>
    <w:rsid w:val="0077200A"/>
    <w:rsid w:val="00773389"/>
    <w:rsid w:val="00773FDD"/>
    <w:rsid w:val="007757B2"/>
    <w:rsid w:val="00775D3D"/>
    <w:rsid w:val="00792763"/>
    <w:rsid w:val="0079410A"/>
    <w:rsid w:val="007963E2"/>
    <w:rsid w:val="00796CE5"/>
    <w:rsid w:val="00797DA1"/>
    <w:rsid w:val="007B0DBE"/>
    <w:rsid w:val="007B58B9"/>
    <w:rsid w:val="007B6A73"/>
    <w:rsid w:val="007C0F7C"/>
    <w:rsid w:val="007C36CA"/>
    <w:rsid w:val="007D1F1B"/>
    <w:rsid w:val="007D7BF7"/>
    <w:rsid w:val="007E0477"/>
    <w:rsid w:val="007E39AA"/>
    <w:rsid w:val="007F1D61"/>
    <w:rsid w:val="007F50FD"/>
    <w:rsid w:val="007F527B"/>
    <w:rsid w:val="007F6A68"/>
    <w:rsid w:val="008075D6"/>
    <w:rsid w:val="008232C4"/>
    <w:rsid w:val="008268A1"/>
    <w:rsid w:val="0082767E"/>
    <w:rsid w:val="008373A2"/>
    <w:rsid w:val="00847513"/>
    <w:rsid w:val="008502DB"/>
    <w:rsid w:val="00855BEA"/>
    <w:rsid w:val="008818BA"/>
    <w:rsid w:val="00885CD9"/>
    <w:rsid w:val="00896AD7"/>
    <w:rsid w:val="008A17C4"/>
    <w:rsid w:val="008A2BA5"/>
    <w:rsid w:val="008B0C5B"/>
    <w:rsid w:val="008B4068"/>
    <w:rsid w:val="008B6571"/>
    <w:rsid w:val="008C118F"/>
    <w:rsid w:val="008C51F6"/>
    <w:rsid w:val="008E5730"/>
    <w:rsid w:val="008F24EF"/>
    <w:rsid w:val="008F5960"/>
    <w:rsid w:val="0090417A"/>
    <w:rsid w:val="00906B51"/>
    <w:rsid w:val="0091003C"/>
    <w:rsid w:val="009120F7"/>
    <w:rsid w:val="009123C3"/>
    <w:rsid w:val="0091255B"/>
    <w:rsid w:val="009143F5"/>
    <w:rsid w:val="009208C5"/>
    <w:rsid w:val="00923424"/>
    <w:rsid w:val="00927F1B"/>
    <w:rsid w:val="0093465B"/>
    <w:rsid w:val="00942F9C"/>
    <w:rsid w:val="009459A0"/>
    <w:rsid w:val="00945F05"/>
    <w:rsid w:val="009537CB"/>
    <w:rsid w:val="009546C7"/>
    <w:rsid w:val="00960FEE"/>
    <w:rsid w:val="009613B8"/>
    <w:rsid w:val="00965B30"/>
    <w:rsid w:val="00967184"/>
    <w:rsid w:val="00980DA6"/>
    <w:rsid w:val="0098181B"/>
    <w:rsid w:val="00982B15"/>
    <w:rsid w:val="009843E8"/>
    <w:rsid w:val="009858A6"/>
    <w:rsid w:val="00985973"/>
    <w:rsid w:val="00986BF8"/>
    <w:rsid w:val="00987349"/>
    <w:rsid w:val="0099130E"/>
    <w:rsid w:val="0099517D"/>
    <w:rsid w:val="009A7E57"/>
    <w:rsid w:val="009B3305"/>
    <w:rsid w:val="009B5D67"/>
    <w:rsid w:val="009B6040"/>
    <w:rsid w:val="009B78BE"/>
    <w:rsid w:val="009B79EF"/>
    <w:rsid w:val="009C04AF"/>
    <w:rsid w:val="009C097B"/>
    <w:rsid w:val="009C0E4F"/>
    <w:rsid w:val="009C5DE3"/>
    <w:rsid w:val="009C7F04"/>
    <w:rsid w:val="009D4AA3"/>
    <w:rsid w:val="009E6C63"/>
    <w:rsid w:val="009F7E4A"/>
    <w:rsid w:val="00A01D12"/>
    <w:rsid w:val="00A03C08"/>
    <w:rsid w:val="00A11C2D"/>
    <w:rsid w:val="00A16BBB"/>
    <w:rsid w:val="00A238C3"/>
    <w:rsid w:val="00A4243E"/>
    <w:rsid w:val="00A432BD"/>
    <w:rsid w:val="00A5303D"/>
    <w:rsid w:val="00A53234"/>
    <w:rsid w:val="00A55EF9"/>
    <w:rsid w:val="00A55FA8"/>
    <w:rsid w:val="00A56198"/>
    <w:rsid w:val="00A56DE1"/>
    <w:rsid w:val="00A60B2C"/>
    <w:rsid w:val="00A6436A"/>
    <w:rsid w:val="00A667D5"/>
    <w:rsid w:val="00A76FBE"/>
    <w:rsid w:val="00A9439A"/>
    <w:rsid w:val="00A95C93"/>
    <w:rsid w:val="00A967A6"/>
    <w:rsid w:val="00AA3771"/>
    <w:rsid w:val="00AA734A"/>
    <w:rsid w:val="00AC4CCB"/>
    <w:rsid w:val="00AC7CA4"/>
    <w:rsid w:val="00AD278E"/>
    <w:rsid w:val="00AE1F7C"/>
    <w:rsid w:val="00AF4DB2"/>
    <w:rsid w:val="00AF5423"/>
    <w:rsid w:val="00B12CD0"/>
    <w:rsid w:val="00B16ADB"/>
    <w:rsid w:val="00B27AE9"/>
    <w:rsid w:val="00B32C73"/>
    <w:rsid w:val="00B33C77"/>
    <w:rsid w:val="00B52556"/>
    <w:rsid w:val="00B52900"/>
    <w:rsid w:val="00B54057"/>
    <w:rsid w:val="00B66013"/>
    <w:rsid w:val="00B719A4"/>
    <w:rsid w:val="00B7235F"/>
    <w:rsid w:val="00B72BC5"/>
    <w:rsid w:val="00B73A4C"/>
    <w:rsid w:val="00B8226D"/>
    <w:rsid w:val="00B86005"/>
    <w:rsid w:val="00B90685"/>
    <w:rsid w:val="00B969C4"/>
    <w:rsid w:val="00B96F3A"/>
    <w:rsid w:val="00BA64FE"/>
    <w:rsid w:val="00BA7515"/>
    <w:rsid w:val="00BB1E6B"/>
    <w:rsid w:val="00BB37C0"/>
    <w:rsid w:val="00BB6092"/>
    <w:rsid w:val="00BC24CD"/>
    <w:rsid w:val="00BC6FD7"/>
    <w:rsid w:val="00BD13B7"/>
    <w:rsid w:val="00BD13C1"/>
    <w:rsid w:val="00BD6C54"/>
    <w:rsid w:val="00BD7FA2"/>
    <w:rsid w:val="00BE581C"/>
    <w:rsid w:val="00BF7822"/>
    <w:rsid w:val="00C06539"/>
    <w:rsid w:val="00C11206"/>
    <w:rsid w:val="00C11E28"/>
    <w:rsid w:val="00C20CE3"/>
    <w:rsid w:val="00C225D3"/>
    <w:rsid w:val="00C269DC"/>
    <w:rsid w:val="00C300DF"/>
    <w:rsid w:val="00C362B2"/>
    <w:rsid w:val="00C37004"/>
    <w:rsid w:val="00C4568C"/>
    <w:rsid w:val="00C511D8"/>
    <w:rsid w:val="00C52268"/>
    <w:rsid w:val="00C52493"/>
    <w:rsid w:val="00C527BD"/>
    <w:rsid w:val="00C548EF"/>
    <w:rsid w:val="00C552DF"/>
    <w:rsid w:val="00C55F75"/>
    <w:rsid w:val="00C56356"/>
    <w:rsid w:val="00C6691A"/>
    <w:rsid w:val="00C71C38"/>
    <w:rsid w:val="00C72B60"/>
    <w:rsid w:val="00C83C8C"/>
    <w:rsid w:val="00C85BD3"/>
    <w:rsid w:val="00C870FF"/>
    <w:rsid w:val="00CA08C3"/>
    <w:rsid w:val="00CA351B"/>
    <w:rsid w:val="00CA60FB"/>
    <w:rsid w:val="00CB335B"/>
    <w:rsid w:val="00CC181E"/>
    <w:rsid w:val="00CC2377"/>
    <w:rsid w:val="00CC4761"/>
    <w:rsid w:val="00CD5C61"/>
    <w:rsid w:val="00CD5F8B"/>
    <w:rsid w:val="00CD6155"/>
    <w:rsid w:val="00CD73A7"/>
    <w:rsid w:val="00CE0358"/>
    <w:rsid w:val="00CE116C"/>
    <w:rsid w:val="00CE61AB"/>
    <w:rsid w:val="00CE70CD"/>
    <w:rsid w:val="00CE756D"/>
    <w:rsid w:val="00CF0C64"/>
    <w:rsid w:val="00CF606C"/>
    <w:rsid w:val="00D10C7B"/>
    <w:rsid w:val="00D170D3"/>
    <w:rsid w:val="00D20F9E"/>
    <w:rsid w:val="00D24CE5"/>
    <w:rsid w:val="00D31178"/>
    <w:rsid w:val="00D3260C"/>
    <w:rsid w:val="00D445AF"/>
    <w:rsid w:val="00D55DF6"/>
    <w:rsid w:val="00D57518"/>
    <w:rsid w:val="00D6104A"/>
    <w:rsid w:val="00D643C7"/>
    <w:rsid w:val="00D65F73"/>
    <w:rsid w:val="00D66981"/>
    <w:rsid w:val="00D72788"/>
    <w:rsid w:val="00D7450D"/>
    <w:rsid w:val="00D754CA"/>
    <w:rsid w:val="00D8140B"/>
    <w:rsid w:val="00D819AF"/>
    <w:rsid w:val="00D82A7C"/>
    <w:rsid w:val="00D85ABD"/>
    <w:rsid w:val="00D92444"/>
    <w:rsid w:val="00D92D2A"/>
    <w:rsid w:val="00D93330"/>
    <w:rsid w:val="00D956B4"/>
    <w:rsid w:val="00DA5EE6"/>
    <w:rsid w:val="00DB1A49"/>
    <w:rsid w:val="00DB77FC"/>
    <w:rsid w:val="00DB7A43"/>
    <w:rsid w:val="00DC2328"/>
    <w:rsid w:val="00DD2579"/>
    <w:rsid w:val="00DE0BD5"/>
    <w:rsid w:val="00DE0DFF"/>
    <w:rsid w:val="00DE4F11"/>
    <w:rsid w:val="00DE56DD"/>
    <w:rsid w:val="00DE7333"/>
    <w:rsid w:val="00DE7A12"/>
    <w:rsid w:val="00DF058B"/>
    <w:rsid w:val="00DF3179"/>
    <w:rsid w:val="00E1264F"/>
    <w:rsid w:val="00E12B5C"/>
    <w:rsid w:val="00E13F2F"/>
    <w:rsid w:val="00E24945"/>
    <w:rsid w:val="00E330DF"/>
    <w:rsid w:val="00E3368F"/>
    <w:rsid w:val="00E367BC"/>
    <w:rsid w:val="00E4055C"/>
    <w:rsid w:val="00E423F3"/>
    <w:rsid w:val="00E440C7"/>
    <w:rsid w:val="00E478FC"/>
    <w:rsid w:val="00E52559"/>
    <w:rsid w:val="00E539F1"/>
    <w:rsid w:val="00E54048"/>
    <w:rsid w:val="00E541D0"/>
    <w:rsid w:val="00E5774A"/>
    <w:rsid w:val="00E66C8E"/>
    <w:rsid w:val="00E70F8F"/>
    <w:rsid w:val="00E713DF"/>
    <w:rsid w:val="00E718E9"/>
    <w:rsid w:val="00E76916"/>
    <w:rsid w:val="00E82E52"/>
    <w:rsid w:val="00E82EFC"/>
    <w:rsid w:val="00E844C8"/>
    <w:rsid w:val="00E847B9"/>
    <w:rsid w:val="00E84C6C"/>
    <w:rsid w:val="00E854E3"/>
    <w:rsid w:val="00E8597E"/>
    <w:rsid w:val="00E8708B"/>
    <w:rsid w:val="00E92BA2"/>
    <w:rsid w:val="00E93AE0"/>
    <w:rsid w:val="00EA09E7"/>
    <w:rsid w:val="00EA0B5C"/>
    <w:rsid w:val="00EA28D3"/>
    <w:rsid w:val="00EB2190"/>
    <w:rsid w:val="00EC7DD5"/>
    <w:rsid w:val="00ED0A71"/>
    <w:rsid w:val="00ED7A78"/>
    <w:rsid w:val="00ED7E2D"/>
    <w:rsid w:val="00EE1521"/>
    <w:rsid w:val="00EE1D92"/>
    <w:rsid w:val="00EE3ADC"/>
    <w:rsid w:val="00EF15CA"/>
    <w:rsid w:val="00EF55FB"/>
    <w:rsid w:val="00F02DA4"/>
    <w:rsid w:val="00F07311"/>
    <w:rsid w:val="00F10C6D"/>
    <w:rsid w:val="00F1329C"/>
    <w:rsid w:val="00F136C6"/>
    <w:rsid w:val="00F16AD7"/>
    <w:rsid w:val="00F272F5"/>
    <w:rsid w:val="00F32C34"/>
    <w:rsid w:val="00F36516"/>
    <w:rsid w:val="00F36990"/>
    <w:rsid w:val="00F40675"/>
    <w:rsid w:val="00F42BA2"/>
    <w:rsid w:val="00F434DD"/>
    <w:rsid w:val="00F45293"/>
    <w:rsid w:val="00F53DD8"/>
    <w:rsid w:val="00F53E72"/>
    <w:rsid w:val="00F53FB1"/>
    <w:rsid w:val="00F54F2D"/>
    <w:rsid w:val="00F56A4E"/>
    <w:rsid w:val="00F60920"/>
    <w:rsid w:val="00F64015"/>
    <w:rsid w:val="00F64478"/>
    <w:rsid w:val="00F64DE4"/>
    <w:rsid w:val="00F73604"/>
    <w:rsid w:val="00F75A97"/>
    <w:rsid w:val="00F82A41"/>
    <w:rsid w:val="00F83B7B"/>
    <w:rsid w:val="00F86D10"/>
    <w:rsid w:val="00F871CB"/>
    <w:rsid w:val="00FA404C"/>
    <w:rsid w:val="00FA4A1C"/>
    <w:rsid w:val="00FA4EC1"/>
    <w:rsid w:val="00FB59B5"/>
    <w:rsid w:val="00FC2EEF"/>
    <w:rsid w:val="00FD2C4F"/>
    <w:rsid w:val="00FD37A1"/>
    <w:rsid w:val="00FD42F6"/>
    <w:rsid w:val="00FD4C09"/>
    <w:rsid w:val="00FE120E"/>
    <w:rsid w:val="00FF0CEF"/>
    <w:rsid w:val="00FF15BA"/>
    <w:rsid w:val="00FF3D15"/>
    <w:rsid w:val="00FF5906"/>
    <w:rsid w:val="00FF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3CBEF4"/>
  <w15:docId w15:val="{3EE8EDF8-81E2-4E9E-B69C-B4B0BCA3F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3C77"/>
    <w:pPr>
      <w:spacing w:before="120" w:after="120" w:line="240" w:lineRule="auto"/>
      <w:jc w:val="both"/>
    </w:pPr>
    <w:rPr>
      <w:rFonts w:ascii="Calibri" w:hAnsi="Calibri"/>
      <w:lang w:val="fr-FR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9F7E4A"/>
    <w:pPr>
      <w:keepNext/>
      <w:pageBreakBefore/>
      <w:numPr>
        <w:numId w:val="1"/>
      </w:numPr>
      <w:pBdr>
        <w:bottom w:val="single" w:sz="12" w:space="1" w:color="002060"/>
      </w:pBdr>
      <w:spacing w:after="360"/>
      <w:outlineLvl w:val="0"/>
    </w:pPr>
    <w:rPr>
      <w:rFonts w:ascii="Arial" w:eastAsiaTheme="majorEastAsia" w:hAnsi="Arial" w:cstheme="majorBidi"/>
      <w:b/>
      <w:bCs/>
      <w:caps/>
      <w:color w:val="002060"/>
      <w:kern w:val="28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7E4A"/>
    <w:pPr>
      <w:keepNext/>
      <w:keepLines/>
      <w:numPr>
        <w:ilvl w:val="1"/>
        <w:numId w:val="1"/>
      </w:numPr>
      <w:pBdr>
        <w:bottom w:val="single" w:sz="12" w:space="1" w:color="002060"/>
      </w:pBdr>
      <w:spacing w:before="360" w:after="240"/>
      <w:outlineLvl w:val="1"/>
    </w:pPr>
    <w:rPr>
      <w:rFonts w:ascii="Arial" w:eastAsiaTheme="majorEastAsia" w:hAnsi="Arial" w:cstheme="majorBidi"/>
      <w:b/>
      <w:bCs/>
      <w:caps/>
      <w:color w:val="002060"/>
      <w:kern w:val="24"/>
      <w:sz w:val="24"/>
      <w:szCs w:val="26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9F7E4A"/>
    <w:pPr>
      <w:numPr>
        <w:ilvl w:val="2"/>
      </w:numPr>
      <w:pBdr>
        <w:bottom w:val="single" w:sz="8" w:space="1" w:color="002060"/>
      </w:pBdr>
      <w:spacing w:before="240"/>
      <w:ind w:left="1701" w:hanging="624"/>
      <w:outlineLvl w:val="2"/>
    </w:pPr>
    <w:rPr>
      <w:bCs w:val="0"/>
      <w:caps w:val="0"/>
      <w:sz w:val="22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9F7E4A"/>
    <w:pPr>
      <w:numPr>
        <w:ilvl w:val="3"/>
      </w:numPr>
      <w:pBdr>
        <w:bottom w:val="single" w:sz="4" w:space="1" w:color="002060"/>
      </w:pBdr>
      <w:spacing w:before="120" w:after="120"/>
      <w:ind w:left="2268" w:hanging="833"/>
      <w:outlineLvl w:val="3"/>
    </w:pPr>
    <w:rPr>
      <w:bCs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F7E4A"/>
    <w:rPr>
      <w:rFonts w:ascii="Arial" w:eastAsiaTheme="majorEastAsia" w:hAnsi="Arial" w:cstheme="majorBidi"/>
      <w:b/>
      <w:bCs/>
      <w:caps/>
      <w:color w:val="002060"/>
      <w:kern w:val="28"/>
      <w:sz w:val="28"/>
      <w:szCs w:val="28"/>
      <w:lang w:val="fr-FR"/>
    </w:rPr>
  </w:style>
  <w:style w:type="paragraph" w:styleId="Sansinterligne">
    <w:name w:val="No Spacing"/>
    <w:basedOn w:val="Normal"/>
    <w:uiPriority w:val="1"/>
    <w:rsid w:val="00FD4C09"/>
  </w:style>
  <w:style w:type="character" w:customStyle="1" w:styleId="Titre2Car">
    <w:name w:val="Titre 2 Car"/>
    <w:basedOn w:val="Policepardfaut"/>
    <w:link w:val="Titre2"/>
    <w:uiPriority w:val="9"/>
    <w:rsid w:val="009F7E4A"/>
    <w:rPr>
      <w:rFonts w:ascii="Arial" w:eastAsiaTheme="majorEastAsia" w:hAnsi="Arial" w:cstheme="majorBidi"/>
      <w:b/>
      <w:bCs/>
      <w:caps/>
      <w:color w:val="002060"/>
      <w:kern w:val="24"/>
      <w:sz w:val="24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9F7E4A"/>
    <w:rPr>
      <w:rFonts w:ascii="Arial" w:eastAsiaTheme="majorEastAsia" w:hAnsi="Arial" w:cstheme="majorBidi"/>
      <w:b/>
      <w:color w:val="002060"/>
      <w:kern w:val="24"/>
      <w:szCs w:val="26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9F7E4A"/>
    <w:rPr>
      <w:rFonts w:ascii="Arial" w:eastAsiaTheme="majorEastAsia" w:hAnsi="Arial" w:cstheme="majorBidi"/>
      <w:b/>
      <w:bCs/>
      <w:iCs/>
      <w:color w:val="002060"/>
      <w:kern w:val="24"/>
      <w:szCs w:val="26"/>
      <w:lang w:val="fr-FR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C097B"/>
    <w:pPr>
      <w:spacing w:before="600" w:after="240"/>
      <w:ind w:right="-91"/>
      <w:jc w:val="center"/>
    </w:pPr>
    <w:rPr>
      <w:rFonts w:ascii="Neuropol" w:eastAsiaTheme="majorEastAsia" w:hAnsi="Neuropol" w:cstheme="majorBidi"/>
      <w:smallCaps/>
      <w:color w:val="17365D" w:themeColor="text2" w:themeShade="BF"/>
      <w:spacing w:val="5"/>
      <w:kern w:val="28"/>
      <w:sz w:val="7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C097B"/>
    <w:rPr>
      <w:rFonts w:ascii="Neuropol" w:eastAsiaTheme="majorEastAsia" w:hAnsi="Neuropol" w:cstheme="majorBidi"/>
      <w:smallCaps/>
      <w:color w:val="17365D" w:themeColor="text2" w:themeShade="BF"/>
      <w:spacing w:val="5"/>
      <w:kern w:val="28"/>
      <w:sz w:val="70"/>
      <w:szCs w:val="52"/>
      <w:lang w:val="fr-FR"/>
    </w:rPr>
  </w:style>
  <w:style w:type="character" w:styleId="Textedelespacerserv">
    <w:name w:val="Placeholder Text"/>
    <w:basedOn w:val="Policepardfaut"/>
    <w:uiPriority w:val="99"/>
    <w:semiHidden/>
    <w:rsid w:val="00E1264F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1264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64F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rsid w:val="00173004"/>
    <w:pPr>
      <w:numPr>
        <w:ilvl w:val="1"/>
      </w:numPr>
      <w:jc w:val="center"/>
    </w:pPr>
    <w:rPr>
      <w:rFonts w:ascii="Arial" w:eastAsiaTheme="majorEastAsia" w:hAnsi="Arial" w:cstheme="majorBidi"/>
      <w:iCs/>
      <w:color w:val="002060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73004"/>
    <w:rPr>
      <w:rFonts w:ascii="Arial" w:eastAsiaTheme="majorEastAsia" w:hAnsi="Arial" w:cstheme="majorBidi"/>
      <w:iCs/>
      <w:color w:val="002060"/>
      <w:spacing w:val="15"/>
      <w:sz w:val="24"/>
      <w:szCs w:val="24"/>
      <w:lang w:val="fr-FR"/>
    </w:rPr>
  </w:style>
  <w:style w:type="character" w:styleId="Accentuationlgre">
    <w:name w:val="Subtle Emphasis"/>
    <w:basedOn w:val="Policepardfaut"/>
    <w:uiPriority w:val="19"/>
    <w:rsid w:val="007B58B9"/>
    <w:rPr>
      <w:rFonts w:ascii="Calibri" w:hAnsi="Calibri"/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rsid w:val="007B58B9"/>
    <w:rPr>
      <w:rFonts w:ascii="Calibri" w:hAnsi="Calibri"/>
      <w:i/>
      <w:iCs/>
    </w:rPr>
  </w:style>
  <w:style w:type="paragraph" w:styleId="Paragraphedeliste">
    <w:name w:val="List Paragraph"/>
    <w:basedOn w:val="Normal"/>
    <w:uiPriority w:val="34"/>
    <w:qFormat/>
    <w:rsid w:val="007B58B9"/>
    <w:pPr>
      <w:ind w:left="720"/>
      <w:contextualSpacing/>
    </w:pPr>
  </w:style>
  <w:style w:type="paragraph" w:customStyle="1" w:styleId="Sommaire">
    <w:name w:val="Sommaire"/>
    <w:basedOn w:val="Normal"/>
    <w:next w:val="Normal"/>
    <w:link w:val="SommaireCar"/>
    <w:rsid w:val="007B58B9"/>
    <w:pPr>
      <w:jc w:val="center"/>
    </w:pPr>
    <w:rPr>
      <w:rFonts w:ascii="Arial" w:hAnsi="Arial" w:cs="Arial"/>
      <w:b/>
      <w:color w:val="002060"/>
      <w:sz w:val="28"/>
      <w:szCs w:val="28"/>
    </w:rPr>
  </w:style>
  <w:style w:type="paragraph" w:styleId="TM3">
    <w:name w:val="toc 3"/>
    <w:basedOn w:val="Normal"/>
    <w:next w:val="Normal"/>
    <w:uiPriority w:val="39"/>
    <w:unhideWhenUsed/>
    <w:rsid w:val="006B3893"/>
    <w:pPr>
      <w:tabs>
        <w:tab w:val="left" w:pos="1315"/>
        <w:tab w:val="right" w:leader="dot" w:pos="8998"/>
      </w:tabs>
      <w:ind w:left="476"/>
      <w:jc w:val="left"/>
    </w:pPr>
    <w:rPr>
      <w:i/>
      <w:color w:val="002060"/>
      <w:sz w:val="20"/>
    </w:rPr>
  </w:style>
  <w:style w:type="character" w:customStyle="1" w:styleId="SommaireCar">
    <w:name w:val="Sommaire Car"/>
    <w:basedOn w:val="Policepardfaut"/>
    <w:link w:val="Sommaire"/>
    <w:rsid w:val="007B58B9"/>
    <w:rPr>
      <w:rFonts w:ascii="Arial" w:hAnsi="Arial" w:cs="Arial"/>
      <w:b/>
      <w:color w:val="002060"/>
      <w:sz w:val="28"/>
      <w:szCs w:val="28"/>
      <w:lang w:val="fr-FR"/>
    </w:rPr>
  </w:style>
  <w:style w:type="paragraph" w:styleId="TM1">
    <w:name w:val="toc 1"/>
    <w:basedOn w:val="Normal"/>
    <w:next w:val="Normal"/>
    <w:uiPriority w:val="39"/>
    <w:unhideWhenUsed/>
    <w:rsid w:val="006B3893"/>
    <w:pPr>
      <w:tabs>
        <w:tab w:val="left" w:pos="601"/>
        <w:tab w:val="right" w:leader="dot" w:pos="8998"/>
      </w:tabs>
      <w:spacing w:before="240"/>
      <w:jc w:val="left"/>
    </w:pPr>
    <w:rPr>
      <w:b/>
      <w:caps/>
      <w:color w:val="002060"/>
    </w:rPr>
  </w:style>
  <w:style w:type="paragraph" w:styleId="TM2">
    <w:name w:val="toc 2"/>
    <w:basedOn w:val="Normal"/>
    <w:next w:val="Normal"/>
    <w:uiPriority w:val="39"/>
    <w:unhideWhenUsed/>
    <w:rsid w:val="006B3893"/>
    <w:pPr>
      <w:tabs>
        <w:tab w:val="left" w:pos="958"/>
        <w:tab w:val="right" w:leader="dot" w:pos="8998"/>
      </w:tabs>
      <w:ind w:left="238"/>
      <w:jc w:val="left"/>
    </w:pPr>
    <w:rPr>
      <w:smallCaps/>
      <w:color w:val="002060"/>
    </w:rPr>
  </w:style>
  <w:style w:type="paragraph" w:styleId="TM4">
    <w:name w:val="toc 4"/>
    <w:basedOn w:val="Normal"/>
    <w:next w:val="Normal"/>
    <w:uiPriority w:val="39"/>
    <w:unhideWhenUsed/>
    <w:rsid w:val="00F36516"/>
    <w:pPr>
      <w:tabs>
        <w:tab w:val="left" w:pos="2240"/>
        <w:tab w:val="right" w:leader="dot" w:pos="8998"/>
      </w:tabs>
      <w:ind w:left="1315"/>
      <w:jc w:val="left"/>
    </w:pPr>
    <w:rPr>
      <w:i/>
      <w:color w:val="002060"/>
      <w:sz w:val="18"/>
    </w:rPr>
  </w:style>
  <w:style w:type="character" w:styleId="Lienhypertexte">
    <w:name w:val="Hyperlink"/>
    <w:basedOn w:val="Policepardfaut"/>
    <w:uiPriority w:val="99"/>
    <w:unhideWhenUsed/>
    <w:rsid w:val="007B58B9"/>
    <w:rPr>
      <w:color w:val="0000FF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4C5776"/>
    <w:pPr>
      <w:keepNext/>
      <w:spacing w:before="0" w:after="200"/>
      <w:jc w:val="center"/>
    </w:pPr>
    <w:rPr>
      <w:b/>
      <w:bCs/>
      <w:color w:val="002060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DE56DD"/>
    <w:pPr>
      <w:tabs>
        <w:tab w:val="left" w:leader="dot" w:pos="8998"/>
      </w:tabs>
    </w:pPr>
    <w:rPr>
      <w:b/>
      <w:smallCaps/>
      <w:color w:val="002060"/>
    </w:rPr>
  </w:style>
  <w:style w:type="paragraph" w:styleId="En-tte">
    <w:name w:val="header"/>
    <w:basedOn w:val="Normal"/>
    <w:link w:val="En-tteCar"/>
    <w:unhideWhenUsed/>
    <w:rsid w:val="00F64015"/>
    <w:pPr>
      <w:tabs>
        <w:tab w:val="center" w:pos="4703"/>
        <w:tab w:val="right" w:pos="9406"/>
      </w:tabs>
      <w:spacing w:before="0" w:after="0"/>
    </w:pPr>
    <w:rPr>
      <w:color w:val="002060"/>
      <w:sz w:val="18"/>
    </w:rPr>
  </w:style>
  <w:style w:type="character" w:customStyle="1" w:styleId="En-tteCar">
    <w:name w:val="En-tête Car"/>
    <w:basedOn w:val="Policepardfaut"/>
    <w:link w:val="En-tte"/>
    <w:rsid w:val="00F64015"/>
    <w:rPr>
      <w:rFonts w:ascii="Calibri" w:hAnsi="Calibri"/>
      <w:color w:val="002060"/>
      <w:sz w:val="18"/>
      <w:lang w:val="fr-FR"/>
    </w:rPr>
  </w:style>
  <w:style w:type="paragraph" w:customStyle="1" w:styleId="Pieddepagepremirepage">
    <w:name w:val="Pied de page première page"/>
    <w:basedOn w:val="Normal"/>
    <w:link w:val="PieddepagepremirepageCar"/>
    <w:rsid w:val="00F64015"/>
    <w:pPr>
      <w:spacing w:before="60" w:after="60"/>
      <w:jc w:val="center"/>
    </w:pPr>
    <w:rPr>
      <w:rFonts w:ascii="Arial" w:hAnsi="Arial" w:cs="Arial"/>
      <w:i/>
      <w:color w:val="FF6600"/>
      <w:sz w:val="16"/>
      <w:szCs w:val="16"/>
    </w:rPr>
  </w:style>
  <w:style w:type="paragraph" w:styleId="Pieddepage">
    <w:name w:val="footer"/>
    <w:basedOn w:val="Normal"/>
    <w:link w:val="PieddepageCar"/>
    <w:unhideWhenUsed/>
    <w:rsid w:val="004153B5"/>
    <w:pPr>
      <w:pBdr>
        <w:top w:val="single" w:sz="8" w:space="1" w:color="002060"/>
      </w:pBdr>
      <w:tabs>
        <w:tab w:val="center" w:pos="4703"/>
        <w:tab w:val="right" w:pos="9406"/>
      </w:tabs>
      <w:spacing w:before="60" w:after="60"/>
      <w:jc w:val="center"/>
    </w:pPr>
    <w:rPr>
      <w:i/>
      <w:sz w:val="16"/>
    </w:rPr>
  </w:style>
  <w:style w:type="character" w:styleId="Numrodepage">
    <w:name w:val="page number"/>
    <w:basedOn w:val="Policepardfaut"/>
    <w:rsid w:val="002A0CBE"/>
  </w:style>
  <w:style w:type="character" w:customStyle="1" w:styleId="textarial1">
    <w:name w:val="textarial1"/>
    <w:rsid w:val="00F64015"/>
    <w:rPr>
      <w:rFonts w:ascii="Arial" w:hAnsi="Arial" w:cs="Arial" w:hint="default"/>
      <w:b w:val="0"/>
      <w:bCs w:val="0"/>
      <w:sz w:val="18"/>
      <w:szCs w:val="18"/>
    </w:rPr>
  </w:style>
  <w:style w:type="character" w:customStyle="1" w:styleId="PieddepagepremirepageCar">
    <w:name w:val="Pied de page première page Car"/>
    <w:basedOn w:val="Policepardfaut"/>
    <w:link w:val="Pieddepagepremirepage"/>
    <w:rsid w:val="00F64015"/>
    <w:rPr>
      <w:rFonts w:ascii="Arial" w:hAnsi="Arial" w:cs="Arial"/>
      <w:i/>
      <w:color w:val="FF6600"/>
      <w:sz w:val="16"/>
      <w:szCs w:val="16"/>
      <w:lang w:val="fr-FR"/>
    </w:rPr>
  </w:style>
  <w:style w:type="character" w:customStyle="1" w:styleId="PieddepageCar">
    <w:name w:val="Pied de page Car"/>
    <w:basedOn w:val="Policepardfaut"/>
    <w:link w:val="Pieddepage"/>
    <w:rsid w:val="004153B5"/>
    <w:rPr>
      <w:rFonts w:ascii="Calibri" w:hAnsi="Calibri"/>
      <w:i/>
      <w:sz w:val="16"/>
      <w:lang w:val="fr-FR"/>
    </w:rPr>
  </w:style>
  <w:style w:type="table" w:styleId="Grilledutableau">
    <w:name w:val="Table Grid"/>
    <w:basedOn w:val="TableauNormal"/>
    <w:uiPriority w:val="59"/>
    <w:rsid w:val="00BD7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mexio-Rvision">
    <w:name w:val="Amexio-Révision"/>
    <w:basedOn w:val="TableauNormal"/>
    <w:uiPriority w:val="99"/>
    <w:rsid w:val="00D72788"/>
    <w:pPr>
      <w:spacing w:after="0" w:line="240" w:lineRule="auto"/>
    </w:pPr>
    <w:rPr>
      <w:color w:val="002060"/>
      <w:sz w:val="20"/>
    </w:rPr>
    <w:tblPr>
      <w:tblStyleRowBandSize w:val="1"/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</w:tblBorders>
    </w:tblPr>
    <w:tcPr>
      <w:vAlign w:val="center"/>
    </w:tcPr>
    <w:tblStylePr w:type="firstRow">
      <w:pPr>
        <w:jc w:val="center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il"/>
          <w:insideV w:val="single" w:sz="4" w:space="0" w:color="002060"/>
          <w:tl2br w:val="nil"/>
          <w:tr2bl w:val="nil"/>
        </w:tcBorders>
        <w:shd w:val="clear" w:color="auto" w:fill="002060"/>
      </w:tcPr>
    </w:tblStylePr>
    <w:tblStylePr w:type="lastRow">
      <w:tblPr/>
      <w:tcPr>
        <w:tcBorders>
          <w:top w:val="nil"/>
          <w:left w:val="nil"/>
          <w:bottom w:val="single" w:sz="4" w:space="0" w:color="00206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rFonts w:ascii="Calibri" w:hAnsi="Calibri"/>
        <w:b w:val="0"/>
        <w:i w:val="0"/>
        <w:sz w:val="20"/>
      </w:rPr>
      <w:tblPr/>
      <w:tcPr>
        <w:tc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il"/>
          <w:insideV w:val="nil"/>
          <w:tl2br w:val="nil"/>
          <w:tr2bl w:val="nil"/>
        </w:tcBorders>
      </w:tcPr>
    </w:tblStylePr>
    <w:tblStylePr w:type="band2Horz">
      <w:rPr>
        <w:rFonts w:asciiTheme="minorHAnsi" w:hAnsiTheme="minorHAnsi"/>
        <w:sz w:val="20"/>
      </w:rPr>
      <w:tblPr/>
      <w:tcPr>
        <w:tc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il"/>
          <w:insideV w:val="nil"/>
          <w:tl2br w:val="nil"/>
          <w:tr2bl w:val="nil"/>
        </w:tcBorders>
      </w:tcPr>
    </w:tblStylePr>
  </w:style>
  <w:style w:type="table" w:styleId="Trameclaire-Accent6">
    <w:name w:val="Light Shading Accent 6"/>
    <w:basedOn w:val="TableauNormal"/>
    <w:uiPriority w:val="60"/>
    <w:rsid w:val="00DF317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Tramemoyenne2-Accent6">
    <w:name w:val="Medium Shading 2 Accent 6"/>
    <w:basedOn w:val="TableauNormal"/>
    <w:uiPriority w:val="64"/>
    <w:rsid w:val="00DF317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mbrageclair">
    <w:name w:val="Light Shading"/>
    <w:basedOn w:val="TableauNormal"/>
    <w:uiPriority w:val="60"/>
    <w:rsid w:val="00DF317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moyenne1-Accent6">
    <w:name w:val="Medium Shading 1 Accent 6"/>
    <w:basedOn w:val="TableauNormal"/>
    <w:uiPriority w:val="63"/>
    <w:rsid w:val="006E260F"/>
    <w:pPr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rPr>
      <w:cantSplit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cantSplit/>
        <w:tblHeader/>
      </w:trPr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Instructions">
    <w:name w:val="Instructions"/>
    <w:basedOn w:val="Normal"/>
    <w:next w:val="Normal"/>
    <w:qFormat/>
    <w:rsid w:val="0039413C"/>
    <w:rPr>
      <w:i/>
      <w:color w:val="0070C0"/>
    </w:rPr>
  </w:style>
  <w:style w:type="paragraph" w:customStyle="1" w:styleId="Pieddepage2">
    <w:name w:val="Pied de page 2"/>
    <w:basedOn w:val="Pieddepage"/>
    <w:link w:val="Pieddepage2Car"/>
    <w:qFormat/>
    <w:rsid w:val="00FA4A1C"/>
    <w:rPr>
      <w:color w:val="BFBFBF" w:themeColor="background1" w:themeShade="BF"/>
    </w:rPr>
  </w:style>
  <w:style w:type="paragraph" w:styleId="NormalWeb">
    <w:name w:val="Normal (Web)"/>
    <w:basedOn w:val="Normal"/>
    <w:uiPriority w:val="99"/>
    <w:semiHidden/>
    <w:unhideWhenUsed/>
    <w:rsid w:val="00113DB2"/>
    <w:pPr>
      <w:spacing w:before="0" w:after="160" w:line="259" w:lineRule="auto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Pieddepage2Car">
    <w:name w:val="Pied de page 2 Car"/>
    <w:basedOn w:val="PieddepageCar"/>
    <w:link w:val="Pieddepage2"/>
    <w:rsid w:val="00FA4A1C"/>
    <w:rPr>
      <w:rFonts w:ascii="Calibri" w:hAnsi="Calibri"/>
      <w:i/>
      <w:color w:val="BFBFBF" w:themeColor="background1" w:themeShade="BF"/>
      <w:sz w:val="16"/>
      <w:lang w:val="fr-FR"/>
    </w:rPr>
  </w:style>
  <w:style w:type="character" w:customStyle="1" w:styleId="Emphase">
    <w:name w:val="Emphase"/>
    <w:uiPriority w:val="1"/>
    <w:qFormat/>
    <w:rsid w:val="00D445AF"/>
    <w:rPr>
      <w:b/>
      <w:color w:val="FF6600"/>
    </w:rPr>
  </w:style>
  <w:style w:type="table" w:customStyle="1" w:styleId="TableauGrille4-Accentuation61">
    <w:name w:val="Tableau Grille 4 - Accentuation 61"/>
    <w:basedOn w:val="TableauNormal"/>
    <w:uiPriority w:val="49"/>
    <w:rsid w:val="006E7F73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4C4A68"/>
    <w:rPr>
      <w:color w:val="800080" w:themeColor="followedHyperlink"/>
      <w:u w:val="single"/>
    </w:rPr>
  </w:style>
  <w:style w:type="table" w:customStyle="1" w:styleId="MediumShading1-Accent61">
    <w:name w:val="Medium Shading 1 - Accent 61"/>
    <w:basedOn w:val="TableauNormal"/>
    <w:next w:val="Tramemoyenne1-Accent6"/>
    <w:uiPriority w:val="63"/>
    <w:rsid w:val="0028609E"/>
    <w:pPr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rPr>
      <w:cantSplit/>
    </w:trPr>
    <w:tblStylePr w:type="firstRow">
      <w:pPr>
        <w:spacing w:before="0" w:after="0" w:line="240" w:lineRule="auto"/>
      </w:pPr>
      <w:rPr>
        <w:b/>
        <w:bCs/>
        <w:color w:val="FFFFFF"/>
      </w:rPr>
      <w:tblPr/>
      <w:trPr>
        <w:cantSplit/>
        <w:tblHeader/>
      </w:trPr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2F57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4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192.168.186.82/svn/stages/trunk/2018-Monitorin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elastic.co/downloads/logstash" TargetMode="External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couturier\AppData\Roaming\Microsoft\Templates\AMEXIO-v2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DAC7A0916F845D386F2C4DE68EEB2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DB831B-5419-4219-ABDA-EE4C3F29EC2E}"/>
      </w:docPartPr>
      <w:docPartBody>
        <w:p w:rsidR="00B27DFB" w:rsidRDefault="00B27DFB">
          <w:pPr>
            <w:pStyle w:val="4DAC7A0916F845D386F2C4DE68EEB2A1"/>
          </w:pPr>
          <w:r w:rsidRPr="0052207A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uropol">
    <w:altName w:val="Segoe UI"/>
    <w:charset w:val="00"/>
    <w:family w:val="swiss"/>
    <w:pitch w:val="variable"/>
    <w:sig w:usb0="A00000A7" w:usb1="1000000A" w:usb2="00000000" w:usb3="00000000" w:csb0="000001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DFB"/>
    <w:rsid w:val="000D55C4"/>
    <w:rsid w:val="002A4F07"/>
    <w:rsid w:val="0033736A"/>
    <w:rsid w:val="003670CA"/>
    <w:rsid w:val="00414B20"/>
    <w:rsid w:val="00424774"/>
    <w:rsid w:val="004F46E3"/>
    <w:rsid w:val="00587828"/>
    <w:rsid w:val="00705D68"/>
    <w:rsid w:val="00B25075"/>
    <w:rsid w:val="00B27DFB"/>
    <w:rsid w:val="00BA026C"/>
    <w:rsid w:val="00BD504E"/>
    <w:rsid w:val="00C3153C"/>
    <w:rsid w:val="00F231E9"/>
    <w:rsid w:val="00F777F0"/>
    <w:rsid w:val="00FC76C7"/>
    <w:rsid w:val="00FE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4DAC7A0916F845D386F2C4DE68EEB2A1">
    <w:name w:val="4DAC7A0916F845D386F2C4DE68EEB2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470C2994-CEEF-43AC-B906-9EFDD29B8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AMEXIO-v2.dotm</Template>
  <TotalTime>1793</TotalTime>
  <Pages>46</Pages>
  <Words>3710</Words>
  <Characters>20410</Characters>
  <Application>Microsoft Office Word</Application>
  <DocSecurity>0</DocSecurity>
  <Lines>170</Lines>
  <Paragraphs>48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Installation Monitoring Documentum / elasticsearch &amp; Kibana</vt:lpstr>
      <vt:lpstr>Installation...</vt:lpstr>
    </vt:vector>
  </TitlesOfParts>
  <Company>AMEXIO</Company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Monitoring Documentum / elasticsearch &amp; Kibana</dc:title>
  <dc:creator>lherzog</dc:creator>
  <cp:lastModifiedBy>lherzog</cp:lastModifiedBy>
  <cp:revision>38</cp:revision>
  <dcterms:created xsi:type="dcterms:W3CDTF">2018-09-11T13:29:00Z</dcterms:created>
  <dcterms:modified xsi:type="dcterms:W3CDTF">2018-09-13T08:04:00Z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0.1</vt:lpwstr>
  </property>
  <property fmtid="{D5CDD505-2E9C-101B-9397-08002B2CF9AE}" pid="3" name="Référence">
    <vt:lpwstr>INSxxx</vt:lpwstr>
  </property>
  <property fmtid="{D5CDD505-2E9C-101B-9397-08002B2CF9AE}" pid="4" name="Projet">
    <vt:lpwstr>Projet</vt:lpwstr>
  </property>
  <property fmtid="{D5CDD505-2E9C-101B-9397-08002B2CF9AE}" pid="5" name="Client">
    <vt:lpwstr>Client</vt:lpwstr>
  </property>
</Properties>
</file>